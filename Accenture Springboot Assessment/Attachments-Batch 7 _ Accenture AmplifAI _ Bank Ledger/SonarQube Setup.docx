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6C1E5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  <w:r w:rsidRPr="00E41E8E">
        <w:rPr>
          <w:rFonts w:ascii="Graphik" w:hAnsi="Graphik" w:cstheme="minorHAnsi"/>
          <w:noProof/>
        </w:rPr>
        <w:drawing>
          <wp:inline distT="0" distB="0" distL="0" distR="0" wp14:anchorId="6CC3DA36" wp14:editId="30973690">
            <wp:extent cx="1895475" cy="50004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174" cy="50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4C61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1A23E514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6E1800D0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29E40F85" w14:textId="77777777" w:rsidR="001E284E" w:rsidRPr="00E41E8E" w:rsidRDefault="001E284E" w:rsidP="001E284E">
      <w:pPr>
        <w:ind w:right="1084"/>
        <w:rPr>
          <w:rFonts w:ascii="Graphik" w:hAnsi="Graphik" w:cstheme="minorHAnsi"/>
        </w:rPr>
      </w:pPr>
    </w:p>
    <w:p w14:paraId="2D3420C8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43DA6CBA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  <w:r w:rsidRPr="00E41E8E">
        <w:rPr>
          <w:rFonts w:ascii="Graphik" w:hAnsi="Graphik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0" wp14:anchorId="34151059" wp14:editId="2720FE99">
                <wp:simplePos x="0" y="0"/>
                <wp:positionH relativeFrom="column">
                  <wp:posOffset>165735</wp:posOffset>
                </wp:positionH>
                <wp:positionV relativeFrom="page">
                  <wp:posOffset>10289540</wp:posOffset>
                </wp:positionV>
                <wp:extent cx="7315200" cy="0"/>
                <wp:effectExtent l="13335" t="12065" r="15240" b="698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<w:pict w14:anchorId="11E47333">
              <v:line id="Straight Connector 3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spid="_x0000_s1026" o:allowoverlap="f" strokecolor="white" strokeweight="1pt" from="13.05pt,810.2pt" to="589.05pt,810.2pt" w14:anchorId="4BE4AC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">
                <v:shadow opacity="22938f" offset="0"/>
                <w10:wrap anchory="page"/>
                <w10:anchorlock/>
              </v:line>
            </w:pict>
          </mc:Fallback>
        </mc:AlternateContent>
      </w:r>
    </w:p>
    <w:p w14:paraId="2D89EDC5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1F735C03" w14:textId="02582BF0" w:rsidR="001E284E" w:rsidRPr="00E41E8E" w:rsidRDefault="00434610" w:rsidP="001E284E">
      <w:pPr>
        <w:ind w:right="1189"/>
        <w:rPr>
          <w:rFonts w:ascii="Graphik" w:hAnsi="Graphik" w:cstheme="minorHAnsi"/>
        </w:rPr>
      </w:pPr>
      <w:r w:rsidRPr="00E41E8E">
        <w:rPr>
          <w:rFonts w:ascii="Graphik" w:hAnsi="Graphik" w:cstheme="minorHAnsi"/>
          <w:noProof/>
        </w:rPr>
        <w:drawing>
          <wp:anchor distT="0" distB="0" distL="114300" distR="114300" simplePos="0" relativeHeight="251658243" behindDoc="0" locked="0" layoutInCell="1" allowOverlap="1" wp14:anchorId="37D40C5F" wp14:editId="2F901976">
            <wp:simplePos x="0" y="0"/>
            <wp:positionH relativeFrom="margin">
              <wp:posOffset>3771900</wp:posOffset>
            </wp:positionH>
            <wp:positionV relativeFrom="page">
              <wp:posOffset>2794000</wp:posOffset>
            </wp:positionV>
            <wp:extent cx="2747010" cy="3636645"/>
            <wp:effectExtent l="0" t="0" r="0" b="190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1E8E">
        <w:rPr>
          <w:rFonts w:ascii="Graphik" w:hAnsi="Graphik" w:cstheme="minorHAnsi"/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0" wp14:anchorId="50F60833" wp14:editId="58587FB8">
                <wp:simplePos x="0" y="0"/>
                <wp:positionH relativeFrom="margin">
                  <wp:posOffset>-355600</wp:posOffset>
                </wp:positionH>
                <wp:positionV relativeFrom="page">
                  <wp:posOffset>4108450</wp:posOffset>
                </wp:positionV>
                <wp:extent cx="4056380" cy="4253865"/>
                <wp:effectExtent l="0" t="0" r="1270" b="13335"/>
                <wp:wrapTight wrapText="bothSides">
                  <wp:wrapPolygon edited="0">
                    <wp:start x="0" y="0"/>
                    <wp:lineTo x="0" y="21571"/>
                    <wp:lineTo x="21505" y="21571"/>
                    <wp:lineTo x="21505" y="0"/>
                    <wp:lineTo x="0" y="0"/>
                  </wp:wrapPolygon>
                </wp:wrapTight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6380" cy="4253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7E9F665C" w14:textId="5F486B78" w:rsidR="001E284E" w:rsidRPr="00022AF5" w:rsidRDefault="00434610" w:rsidP="00434610">
                            <w:pPr>
                              <w:pStyle w:val="Title"/>
                              <w:rPr>
                                <w:rFonts w:ascii="Graphik" w:hAnsi="Graphik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Graphik" w:hAnsi="Graphik" w:cs="Segoe UI"/>
                              </w:rPr>
                              <w:t>How to Set up SonarQube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F6083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28pt;margin-top:323.5pt;width:319.4pt;height:334.9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" o:allowoverlap="f" filled="f" stroked="f">
                <v:textbox inset="0,0,0,0">
                  <w:txbxContent>
                    <w:p w14:paraId="7E9F665C" w14:textId="5F486B78" w:rsidR="001E284E" w:rsidRPr="00022AF5" w:rsidRDefault="00434610" w:rsidP="00434610">
                      <w:pPr>
                        <w:pStyle w:val="Title"/>
                        <w:rPr>
                          <w:rFonts w:ascii="Graphik" w:hAnsi="Graphik"/>
                          <w:sz w:val="96"/>
                          <w:szCs w:val="96"/>
                        </w:rPr>
                      </w:pPr>
                      <w:r>
                        <w:rPr>
                          <w:rFonts w:ascii="Graphik" w:hAnsi="Graphik" w:cs="Segoe UI"/>
                        </w:rPr>
                        <w:t>How to Set up SonarQube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</w:p>
    <w:p w14:paraId="279D9078" w14:textId="0B3CF8E0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62BC19F8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653D18C8" w14:textId="0DD29F16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73EC9AC0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56F9BFBE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463DCFF0" w14:textId="77777777" w:rsidR="001E284E" w:rsidRPr="00E41E8E" w:rsidRDefault="001E284E" w:rsidP="001E284E">
      <w:pPr>
        <w:tabs>
          <w:tab w:val="left" w:pos="10876"/>
        </w:tabs>
        <w:ind w:right="13"/>
        <w:rPr>
          <w:rFonts w:ascii="Graphik" w:hAnsi="Graphik" w:cstheme="minorHAnsi"/>
        </w:rPr>
      </w:pPr>
    </w:p>
    <w:p w14:paraId="4C5F03F3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74277257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285A777B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31A67789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5A44920B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13A39095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04EE5CC7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4769FE0F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48444F07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7F98A79D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1E633DB4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6042EC0B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0266510B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2A3FCDD1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6CC794F4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3FAA572B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04DED049" w14:textId="77777777" w:rsidR="001E284E" w:rsidRPr="00E41E8E" w:rsidRDefault="001E284E" w:rsidP="001E284E">
      <w:pPr>
        <w:ind w:right="1189"/>
        <w:rPr>
          <w:rFonts w:ascii="Graphik" w:hAnsi="Graphik" w:cstheme="minorHAnsi"/>
        </w:rPr>
      </w:pPr>
    </w:p>
    <w:p w14:paraId="72E934D1" w14:textId="77777777" w:rsidR="001E284E" w:rsidRPr="00E41E8E" w:rsidRDefault="001E284E" w:rsidP="001E284E">
      <w:pPr>
        <w:tabs>
          <w:tab w:val="left" w:pos="10472"/>
        </w:tabs>
        <w:ind w:right="1189"/>
        <w:rPr>
          <w:rFonts w:ascii="Graphik" w:hAnsi="Graphik" w:cstheme="minorHAnsi"/>
        </w:rPr>
      </w:pPr>
    </w:p>
    <w:p w14:paraId="779C2DE2" w14:textId="77777777" w:rsidR="001E284E" w:rsidRPr="00E41E8E" w:rsidRDefault="001E284E" w:rsidP="001E284E">
      <w:pPr>
        <w:tabs>
          <w:tab w:val="left" w:pos="10472"/>
        </w:tabs>
        <w:ind w:right="1189"/>
        <w:rPr>
          <w:rFonts w:ascii="Graphik" w:hAnsi="Graphik" w:cstheme="minorHAnsi"/>
        </w:rPr>
      </w:pPr>
    </w:p>
    <w:p w14:paraId="3D992FF6" w14:textId="77777777" w:rsidR="001E284E" w:rsidRPr="00E41E8E" w:rsidRDefault="001E284E" w:rsidP="001E284E">
      <w:pPr>
        <w:tabs>
          <w:tab w:val="left" w:pos="10472"/>
        </w:tabs>
        <w:ind w:right="1189"/>
        <w:rPr>
          <w:rFonts w:ascii="Graphik" w:hAnsi="Graphik" w:cstheme="minorHAnsi"/>
        </w:rPr>
      </w:pPr>
    </w:p>
    <w:p w14:paraId="38D1C9C2" w14:textId="77777777" w:rsidR="001E284E" w:rsidRPr="00E41E8E" w:rsidRDefault="001E284E" w:rsidP="001E284E">
      <w:pPr>
        <w:rPr>
          <w:rFonts w:ascii="Graphik" w:hAnsi="Graphik" w:cstheme="minorHAnsi"/>
        </w:rPr>
      </w:pPr>
      <w:r w:rsidRPr="00E41E8E">
        <w:rPr>
          <w:rFonts w:ascii="Graphik" w:hAnsi="Graphik" w:cstheme="minorHAnsi"/>
        </w:rPr>
        <w:br w:type="page"/>
      </w:r>
      <w:r w:rsidRPr="00E41E8E">
        <w:rPr>
          <w:rFonts w:ascii="Graphik" w:hAnsi="Graphik" w:cstheme="minorHAnsi"/>
          <w:noProof/>
        </w:rPr>
        <w:drawing>
          <wp:anchor distT="0" distB="0" distL="114300" distR="114300" simplePos="0" relativeHeight="251658242" behindDoc="0" locked="0" layoutInCell="1" allowOverlap="1" wp14:anchorId="2C8DF0B5" wp14:editId="5C58094C">
            <wp:simplePos x="0" y="0"/>
            <wp:positionH relativeFrom="column">
              <wp:posOffset>4922262</wp:posOffset>
            </wp:positionH>
            <wp:positionV relativeFrom="paragraph">
              <wp:posOffset>8337755</wp:posOffset>
            </wp:positionV>
            <wp:extent cx="1706532" cy="450639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cc_Logo_All_White_RGB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532" cy="450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Start w:id="0" w:name="_Toc98768047" w:displacedByCustomXml="next"/>
    <w:sdt>
      <w:sdtPr>
        <w:rPr>
          <w:rFonts w:ascii="Graphik" w:eastAsia="Cambria" w:hAnsi="Graphik"/>
          <w:b w:val="0"/>
          <w:color w:val="auto"/>
          <w:sz w:val="24"/>
          <w:szCs w:val="24"/>
          <w:lang w:val="en-US"/>
        </w:rPr>
        <w:id w:val="-19372036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9BFBE9E" w14:textId="50A0DCD4" w:rsidR="004E6538" w:rsidRPr="00E41E8E" w:rsidRDefault="004E6538" w:rsidP="00CB6A6E">
          <w:pPr>
            <w:pStyle w:val="Heading1"/>
            <w:numPr>
              <w:ilvl w:val="0"/>
              <w:numId w:val="0"/>
            </w:numPr>
            <w:rPr>
              <w:rFonts w:ascii="Graphik" w:hAnsi="Graphik"/>
            </w:rPr>
          </w:pPr>
          <w:r w:rsidRPr="00E41E8E">
            <w:rPr>
              <w:rFonts w:ascii="Graphik" w:hAnsi="Graphik"/>
            </w:rPr>
            <w:t>Table of Contents</w:t>
          </w:r>
          <w:bookmarkEnd w:id="0"/>
        </w:p>
        <w:p w14:paraId="3B574271" w14:textId="69022433" w:rsidR="0037124F" w:rsidRDefault="004E653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r w:rsidRPr="00E41E8E">
            <w:rPr>
              <w:rFonts w:ascii="Graphik" w:hAnsi="Graphik"/>
            </w:rPr>
            <w:fldChar w:fldCharType="begin"/>
          </w:r>
          <w:r w:rsidRPr="00E41E8E">
            <w:rPr>
              <w:rFonts w:ascii="Graphik" w:hAnsi="Graphik"/>
            </w:rPr>
            <w:instrText xml:space="preserve"> TOC \o "1-3" \h \z \u </w:instrText>
          </w:r>
          <w:r w:rsidRPr="00E41E8E">
            <w:rPr>
              <w:rFonts w:ascii="Graphik" w:hAnsi="Graphik"/>
            </w:rPr>
            <w:fldChar w:fldCharType="separate"/>
          </w:r>
          <w:hyperlink w:anchor="_Toc98768047" w:history="1">
            <w:r w:rsidR="0037124F" w:rsidRPr="003A65A0">
              <w:rPr>
                <w:rStyle w:val="Hyperlink"/>
                <w:rFonts w:ascii="Graphik" w:hAnsi="Graphik"/>
                <w:noProof/>
              </w:rPr>
              <w:t>Table of Contents</w:t>
            </w:r>
            <w:r w:rsidR="0037124F">
              <w:rPr>
                <w:noProof/>
                <w:webHidden/>
              </w:rPr>
              <w:tab/>
            </w:r>
            <w:r w:rsidR="0037124F">
              <w:rPr>
                <w:noProof/>
                <w:webHidden/>
              </w:rPr>
              <w:fldChar w:fldCharType="begin"/>
            </w:r>
            <w:r w:rsidR="0037124F">
              <w:rPr>
                <w:noProof/>
                <w:webHidden/>
              </w:rPr>
              <w:instrText xml:space="preserve"> PAGEREF _Toc98768047 \h </w:instrText>
            </w:r>
            <w:r w:rsidR="0037124F">
              <w:rPr>
                <w:noProof/>
                <w:webHidden/>
              </w:rPr>
            </w:r>
            <w:r w:rsidR="0037124F">
              <w:rPr>
                <w:noProof/>
                <w:webHidden/>
              </w:rPr>
              <w:fldChar w:fldCharType="separate"/>
            </w:r>
            <w:r w:rsidR="0037124F">
              <w:rPr>
                <w:noProof/>
                <w:webHidden/>
              </w:rPr>
              <w:t>2</w:t>
            </w:r>
            <w:r w:rsidR="0037124F">
              <w:rPr>
                <w:noProof/>
                <w:webHidden/>
              </w:rPr>
              <w:fldChar w:fldCharType="end"/>
            </w:r>
          </w:hyperlink>
        </w:p>
        <w:p w14:paraId="1D9CBA93" w14:textId="7BB81366" w:rsidR="0037124F" w:rsidRDefault="0037124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98768048" w:history="1">
            <w:r w:rsidRPr="003A65A0">
              <w:rPr>
                <w:rStyle w:val="Hyperlink"/>
                <w:rFonts w:ascii="Graphik" w:hAnsi="Graphi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E64DB" w14:textId="00D98B61" w:rsidR="0037124F" w:rsidRDefault="0037124F">
          <w:pPr>
            <w:pStyle w:val="TOC1"/>
            <w:tabs>
              <w:tab w:val="left" w:pos="482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98768049" w:history="1">
            <w:r w:rsidRPr="003A65A0">
              <w:rPr>
                <w:rStyle w:val="Hyperlink"/>
                <w:rFonts w:ascii="Graphik" w:hAnsi="Graphik" w:cs="Segoe U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FFC06" w14:textId="3FBBE0F7" w:rsidR="0037124F" w:rsidRDefault="0037124F">
          <w:pPr>
            <w:pStyle w:val="TOC1"/>
            <w:tabs>
              <w:tab w:val="left" w:pos="482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98768050" w:history="1">
            <w:r w:rsidRPr="003A65A0">
              <w:rPr>
                <w:rStyle w:val="Hyperlink"/>
                <w:rFonts w:ascii="Graphik" w:hAnsi="Graphi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>Pre-requisites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4638C" w14:textId="5701966F" w:rsidR="0037124F" w:rsidRDefault="0037124F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51" w:history="1">
            <w:r w:rsidRPr="003A65A0">
              <w:rPr>
                <w:rStyle w:val="Hyperlink"/>
                <w:rFonts w:ascii="Graphik" w:hAnsi="Graphik" w:cs="Segoe UI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 w:cs="Segoe UI"/>
                <w:noProof/>
              </w:rPr>
              <w:t>JDK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BC4E2" w14:textId="4D6C2C6F" w:rsidR="0037124F" w:rsidRDefault="0037124F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52" w:history="1">
            <w:r w:rsidRPr="003A65A0">
              <w:rPr>
                <w:rStyle w:val="Hyperlink"/>
                <w:rFonts w:ascii="Graphik" w:hAnsi="Graphi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 w:cs="Segoe UI"/>
                <w:noProof/>
              </w:rPr>
              <w:t>SonarQube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CCF77" w14:textId="42A072F7" w:rsidR="0037124F" w:rsidRDefault="0037124F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53" w:history="1">
            <w:r w:rsidRPr="003A65A0">
              <w:rPr>
                <w:rStyle w:val="Hyperlink"/>
                <w:rFonts w:ascii="Graphik" w:hAnsi="Graphi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>SonarQube 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FFF5F" w14:textId="20419ECC" w:rsidR="0037124F" w:rsidRDefault="0037124F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54" w:history="1">
            <w:r w:rsidRPr="003A65A0">
              <w:rPr>
                <w:rStyle w:val="Hyperlink"/>
                <w:rFonts w:ascii="Graphik" w:hAnsi="Graphi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>Accenture Quality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48BA6" w14:textId="21FF61AC" w:rsidR="0037124F" w:rsidRDefault="0037124F">
          <w:pPr>
            <w:pStyle w:val="TOC1"/>
            <w:tabs>
              <w:tab w:val="left" w:pos="482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98768055" w:history="1">
            <w:r w:rsidRPr="003A65A0">
              <w:rPr>
                <w:rStyle w:val="Hyperlink"/>
                <w:rFonts w:ascii="Graphik" w:hAnsi="Graphi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E1242" w14:textId="485442D2" w:rsidR="0037124F" w:rsidRDefault="0037124F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56" w:history="1">
            <w:r w:rsidRPr="003A65A0">
              <w:rPr>
                <w:rStyle w:val="Hyperlink"/>
                <w:rFonts w:ascii="Graphik" w:hAnsi="Graphi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>Extract sonarqube-8.9.1.44547.zip and sonar-scanner-cli-4.6.2.2472 .zip to your local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F40BB" w14:textId="00EE878D" w:rsidR="0037124F" w:rsidRDefault="0037124F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57" w:history="1">
            <w:r w:rsidRPr="003A65A0">
              <w:rPr>
                <w:rStyle w:val="Hyperlink"/>
                <w:rFonts w:ascii="Graphik" w:hAnsi="Graphi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>Add sonar-scanner to your system environment variables by: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34AD3" w14:textId="739911BB" w:rsidR="0037124F" w:rsidRDefault="0037124F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58" w:history="1">
            <w:r w:rsidRPr="003A65A0">
              <w:rPr>
                <w:rStyle w:val="Hyperlink"/>
                <w:rFonts w:ascii="Graphik" w:hAnsi="Graphik"/>
                <w:noProof/>
                <w:lang w:val="en-GB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  <w:lang w:val="en-GB"/>
              </w:rPr>
              <w:t>Create a file sonar-project.properties to your project’s root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A2657" w14:textId="001327CC" w:rsidR="0037124F" w:rsidRDefault="0037124F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59" w:history="1">
            <w:r w:rsidRPr="003A65A0">
              <w:rPr>
                <w:rStyle w:val="Hyperlink"/>
                <w:rFonts w:ascii="Graphik" w:hAnsi="Graphi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 xml:space="preserve">Start SonarQube server by launching ‘StartSonar.bat’ under: </w:t>
            </w:r>
            <w:r w:rsidRPr="003A65A0">
              <w:rPr>
                <w:rStyle w:val="Hyperlink"/>
                <w:rFonts w:ascii="Graphik" w:hAnsi="Graphik"/>
                <w:bCs/>
                <w:noProof/>
              </w:rPr>
              <w:t xml:space="preserve"> sonar_server_root_folder\sonarqube-8.9.1. 1.44547\bin\machine_OS_version</w:t>
            </w:r>
            <w:r w:rsidRPr="003A65A0">
              <w:rPr>
                <w:rStyle w:val="Hyperlink"/>
                <w:rFonts w:ascii="Times New Roman" w:hAnsi="Times New Roman"/>
                <w:noProof/>
              </w:rPr>
              <w:t xml:space="preserve"> </w:t>
            </w:r>
            <w:r w:rsidRPr="003A65A0">
              <w:rPr>
                <w:rStyle w:val="Hyperlink"/>
                <w:rFonts w:ascii="Graphik" w:hAnsi="Graphik"/>
                <w:bCs/>
                <w:noProof/>
              </w:rPr>
              <w:t xml:space="preserve"> example: C:\SONARv4\sonarqube-8.9.1.44547\bin\windows-x86-64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DBF75" w14:textId="09D32C23" w:rsidR="0037124F" w:rsidRDefault="0037124F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60" w:history="1">
            <w:r w:rsidRPr="003A65A0">
              <w:rPr>
                <w:rStyle w:val="Hyperlink"/>
                <w:rFonts w:ascii="Graphik" w:hAnsi="Graphik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>Confirm if SonarQube is up by opening it from your browser.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6BBE7" w14:textId="26CFF51A" w:rsidR="0037124F" w:rsidRDefault="0037124F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61" w:history="1">
            <w:r w:rsidRPr="003A65A0">
              <w:rPr>
                <w:rStyle w:val="Hyperlink"/>
                <w:rFonts w:ascii="Graphik" w:hAnsi="Graphik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>Login as admin using the following default credentials: username: admin password: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362F0" w14:textId="0C28B147" w:rsidR="0037124F" w:rsidRDefault="0037124F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62" w:history="1">
            <w:r w:rsidRPr="003A65A0">
              <w:rPr>
                <w:rStyle w:val="Hyperlink"/>
                <w:rFonts w:ascii="Graphik" w:hAnsi="Graphik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>Import Accenture Quality profile to SonarQube by doing the following: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758BE" w14:textId="3CFC3655" w:rsidR="0037124F" w:rsidRDefault="0037124F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63" w:history="1">
            <w:r w:rsidRPr="003A65A0">
              <w:rPr>
                <w:rStyle w:val="Hyperlink"/>
                <w:rFonts w:ascii="Graphik" w:hAnsi="Graphik"/>
                <w:noProof/>
              </w:rPr>
              <w:t>3.8.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>Go to your project’s root directory, then open cmd/terminal and execute this command: “sonar-scanner -X”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45CC5" w14:textId="4720EB68" w:rsidR="0037124F" w:rsidRDefault="0037124F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64" w:history="1">
            <w:r w:rsidRPr="003A65A0">
              <w:rPr>
                <w:rStyle w:val="Hyperlink"/>
                <w:rFonts w:ascii="Graphik" w:hAnsi="Graphik"/>
                <w:noProof/>
              </w:rPr>
              <w:t>3.9.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>Wait for the message “EXECUTION SUCCESS” from the command prompt/terminal then go to SonarQube's site (http://localhost:9000/projects), your project must appear in SonarQube's dashboard.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D332" w14:textId="3FB955F8" w:rsidR="0037124F" w:rsidRDefault="0037124F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8768065" w:history="1">
            <w:r w:rsidRPr="003A65A0">
              <w:rPr>
                <w:rStyle w:val="Hyperlink"/>
                <w:rFonts w:ascii="Graphik" w:hAnsi="Graphik"/>
                <w:noProof/>
              </w:rPr>
              <w:t>3.10.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A65A0">
              <w:rPr>
                <w:rStyle w:val="Hyperlink"/>
                <w:rFonts w:ascii="Graphik" w:hAnsi="Graphik"/>
                <w:noProof/>
              </w:rPr>
              <w:t>After every update, you must scan your project again then refresh the browser.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073E9" w14:textId="276E1901" w:rsidR="004E6538" w:rsidRPr="00E41E8E" w:rsidRDefault="004E6538">
          <w:pPr>
            <w:rPr>
              <w:rFonts w:ascii="Graphik" w:hAnsi="Graphik"/>
            </w:rPr>
          </w:pPr>
          <w:r w:rsidRPr="00E41E8E">
            <w:rPr>
              <w:rFonts w:ascii="Graphik" w:hAnsi="Graphik"/>
              <w:b/>
              <w:bCs/>
              <w:noProof/>
            </w:rPr>
            <w:fldChar w:fldCharType="end"/>
          </w:r>
        </w:p>
      </w:sdtContent>
    </w:sdt>
    <w:p w14:paraId="331EB58C" w14:textId="10008458" w:rsidR="004E6538" w:rsidRPr="00E41E8E" w:rsidRDefault="004E6538" w:rsidP="00CB6A6E">
      <w:pPr>
        <w:pStyle w:val="Heading1"/>
        <w:numPr>
          <w:ilvl w:val="0"/>
          <w:numId w:val="0"/>
        </w:numPr>
        <w:rPr>
          <w:rFonts w:ascii="Graphik" w:hAnsi="Graphik"/>
        </w:rPr>
      </w:pPr>
    </w:p>
    <w:p w14:paraId="541737AD" w14:textId="197A9DB2" w:rsidR="004E6538" w:rsidRPr="00E41E8E" w:rsidRDefault="004E6538">
      <w:pPr>
        <w:rPr>
          <w:rFonts w:ascii="Graphik" w:eastAsia="Times New Roman" w:hAnsi="Graphik"/>
          <w:b/>
          <w:color w:val="A100FF" w:themeColor="accent1"/>
          <w:sz w:val="36"/>
          <w:szCs w:val="20"/>
          <w:lang w:val="en-GB"/>
        </w:rPr>
      </w:pPr>
      <w:r w:rsidRPr="00E41E8E">
        <w:rPr>
          <w:rFonts w:ascii="Graphik" w:hAnsi="Graphik"/>
        </w:rPr>
        <w:br w:type="page"/>
      </w:r>
    </w:p>
    <w:p w14:paraId="6335E5B3" w14:textId="07D84323" w:rsidR="001E284E" w:rsidRPr="00E41E8E" w:rsidRDefault="001E284E" w:rsidP="00CB6A6E">
      <w:pPr>
        <w:pStyle w:val="Heading1"/>
        <w:numPr>
          <w:ilvl w:val="0"/>
          <w:numId w:val="0"/>
        </w:numPr>
        <w:ind w:left="360"/>
        <w:rPr>
          <w:rFonts w:ascii="Graphik" w:hAnsi="Graphik"/>
        </w:rPr>
      </w:pPr>
      <w:bookmarkStart w:id="1" w:name="_Toc98768048"/>
      <w:r w:rsidRPr="00E41E8E">
        <w:rPr>
          <w:rFonts w:ascii="Graphik" w:hAnsi="Graphik"/>
        </w:rPr>
        <w:lastRenderedPageBreak/>
        <w:t>Revision History</w:t>
      </w:r>
      <w:bookmarkEnd w:id="1"/>
    </w:p>
    <w:tbl>
      <w:tblPr>
        <w:tblpPr w:leftFromText="180" w:rightFromText="180" w:vertAnchor="text" w:horzAnchor="margin" w:tblpXSpec="center" w:tblpY="146"/>
        <w:tblW w:w="1067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1589"/>
        <w:gridCol w:w="4899"/>
        <w:gridCol w:w="3118"/>
      </w:tblGrid>
      <w:tr w:rsidR="00434610" w:rsidRPr="00E41E8E" w14:paraId="7E135623" w14:textId="77777777" w:rsidTr="00434610">
        <w:trPr>
          <w:trHeight w:val="308"/>
        </w:trPr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66FF" w:themeFill="accent1" w:themeFillTint="99"/>
            <w:vAlign w:val="center"/>
            <w:hideMark/>
          </w:tcPr>
          <w:p w14:paraId="0468B8F4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ajorHAnsi"/>
                <w:color w:val="000000" w:themeColor="text1"/>
                <w:sz w:val="18"/>
                <w:szCs w:val="18"/>
              </w:rPr>
            </w:pPr>
            <w:r w:rsidRPr="00E41E8E">
              <w:rPr>
                <w:rFonts w:ascii="Graphik" w:eastAsia="Times New Roman" w:hAnsi="Graphik" w:cstheme="majorHAnsi"/>
                <w:b/>
                <w:bCs/>
                <w:color w:val="000000" w:themeColor="text1"/>
                <w:sz w:val="22"/>
                <w:szCs w:val="22"/>
              </w:rPr>
              <w:t>Version</w:t>
            </w:r>
            <w:r w:rsidRPr="00E41E8E">
              <w:rPr>
                <w:rFonts w:ascii="Graphik" w:eastAsia="Times New Roman" w:hAnsi="Graphik" w:cstheme="majorHAnsi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666FF" w:themeFill="accent1" w:themeFillTint="99"/>
            <w:vAlign w:val="center"/>
            <w:hideMark/>
          </w:tcPr>
          <w:p w14:paraId="408C1573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ajorHAnsi"/>
                <w:color w:val="000000" w:themeColor="text1"/>
                <w:sz w:val="18"/>
                <w:szCs w:val="18"/>
              </w:rPr>
            </w:pPr>
            <w:r w:rsidRPr="00E41E8E">
              <w:rPr>
                <w:rFonts w:ascii="Graphik" w:eastAsia="Times New Roman" w:hAnsi="Graphik" w:cstheme="majorHAnsi"/>
                <w:b/>
                <w:bCs/>
                <w:color w:val="000000" w:themeColor="text1"/>
                <w:sz w:val="22"/>
                <w:szCs w:val="22"/>
              </w:rPr>
              <w:t>Date</w:t>
            </w:r>
            <w:r w:rsidRPr="00E41E8E">
              <w:rPr>
                <w:rFonts w:ascii="Graphik" w:eastAsia="Times New Roman" w:hAnsi="Graphik" w:cstheme="majorHAnsi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489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666FF" w:themeFill="accent1" w:themeFillTint="99"/>
            <w:vAlign w:val="center"/>
            <w:hideMark/>
          </w:tcPr>
          <w:p w14:paraId="591FA814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ajorHAnsi"/>
                <w:color w:val="000000" w:themeColor="text1"/>
                <w:sz w:val="18"/>
                <w:szCs w:val="18"/>
              </w:rPr>
            </w:pPr>
            <w:r w:rsidRPr="00E41E8E">
              <w:rPr>
                <w:rFonts w:ascii="Graphik" w:eastAsia="Times New Roman" w:hAnsi="Graphik" w:cstheme="majorHAnsi"/>
                <w:b/>
                <w:bCs/>
                <w:color w:val="000000" w:themeColor="text1"/>
                <w:sz w:val="22"/>
                <w:szCs w:val="22"/>
              </w:rPr>
              <w:t>Summary</w:t>
            </w:r>
            <w:r w:rsidRPr="00E41E8E">
              <w:rPr>
                <w:rFonts w:ascii="Graphik" w:eastAsia="Times New Roman" w:hAnsi="Graphik" w:cstheme="majorHAnsi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666FF" w:themeFill="accent1" w:themeFillTint="99"/>
            <w:vAlign w:val="center"/>
            <w:hideMark/>
          </w:tcPr>
          <w:p w14:paraId="2E7FF629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ajorHAnsi"/>
                <w:color w:val="A100FF" w:themeColor="accent1"/>
                <w:sz w:val="18"/>
                <w:szCs w:val="18"/>
              </w:rPr>
            </w:pPr>
            <w:r w:rsidRPr="00E41E8E">
              <w:rPr>
                <w:rFonts w:ascii="Graphik" w:eastAsia="Times New Roman" w:hAnsi="Graphik" w:cstheme="majorHAnsi"/>
                <w:b/>
                <w:bCs/>
                <w:color w:val="000000" w:themeColor="text1"/>
                <w:sz w:val="22"/>
                <w:szCs w:val="22"/>
              </w:rPr>
              <w:t>Updated By</w:t>
            </w:r>
            <w:r w:rsidRPr="00E41E8E">
              <w:rPr>
                <w:rFonts w:ascii="Graphik" w:eastAsia="Times New Roman" w:hAnsi="Graphik" w:cstheme="majorHAnsi"/>
                <w:color w:val="000000" w:themeColor="text1"/>
                <w:sz w:val="22"/>
                <w:szCs w:val="22"/>
              </w:rPr>
              <w:t> </w:t>
            </w:r>
          </w:p>
        </w:tc>
      </w:tr>
      <w:tr w:rsidR="00434610" w:rsidRPr="00E41E8E" w14:paraId="349C7FB1" w14:textId="77777777" w:rsidTr="00434610">
        <w:trPr>
          <w:trHeight w:val="308"/>
        </w:trPr>
        <w:tc>
          <w:tcPr>
            <w:tcW w:w="106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DC7559" w14:textId="3140487B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Graphik" w:eastAsia="Times New Roman" w:hAnsi="Graphik" w:cstheme="minorHAnsi"/>
                <w:sz w:val="22"/>
                <w:szCs w:val="22"/>
              </w:rPr>
              <w:t>1.1 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28EC242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Graphik" w:eastAsia="Times New Roman" w:hAnsi="Graphik" w:cstheme="minorHAnsi"/>
                <w:sz w:val="22"/>
                <w:szCs w:val="22"/>
              </w:rPr>
              <w:t>3/21/2022 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9BF192C" w14:textId="292B183B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Graphik" w:eastAsia="Times New Roman" w:hAnsi="Graphik" w:cstheme="minorHAnsi"/>
                <w:sz w:val="22"/>
                <w:szCs w:val="22"/>
              </w:rPr>
              <w:t>Update Documentation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335737F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Graphik" w:eastAsia="Times New Roman" w:hAnsi="Graphik" w:cstheme="minorHAnsi"/>
                <w:sz w:val="22"/>
                <w:szCs w:val="22"/>
              </w:rPr>
              <w:t>Jhayzon Lonn Santos</w:t>
            </w:r>
          </w:p>
        </w:tc>
      </w:tr>
      <w:tr w:rsidR="00434610" w:rsidRPr="00E41E8E" w14:paraId="01189325" w14:textId="77777777" w:rsidTr="00434610">
        <w:trPr>
          <w:trHeight w:val="308"/>
        </w:trPr>
        <w:tc>
          <w:tcPr>
            <w:tcW w:w="106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DB77C0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8DF869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7FB122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BB28CA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</w:p>
        </w:tc>
      </w:tr>
      <w:tr w:rsidR="00434610" w:rsidRPr="00E41E8E" w14:paraId="71E3A420" w14:textId="77777777" w:rsidTr="00434610">
        <w:trPr>
          <w:trHeight w:val="308"/>
        </w:trPr>
        <w:tc>
          <w:tcPr>
            <w:tcW w:w="106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D1AA0A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47512EE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A641CE0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B48874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</w:tr>
      <w:tr w:rsidR="00434610" w:rsidRPr="00E41E8E" w14:paraId="39F35DEE" w14:textId="77777777" w:rsidTr="00434610">
        <w:trPr>
          <w:trHeight w:val="308"/>
        </w:trPr>
        <w:tc>
          <w:tcPr>
            <w:tcW w:w="106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51C6599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D726FBA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A3527E8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448DA81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</w:tr>
      <w:tr w:rsidR="00434610" w:rsidRPr="00E41E8E" w14:paraId="3641001C" w14:textId="77777777" w:rsidTr="00434610">
        <w:trPr>
          <w:trHeight w:val="308"/>
        </w:trPr>
        <w:tc>
          <w:tcPr>
            <w:tcW w:w="106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8674FD9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E6F103F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5CF279D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2F8D00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</w:tr>
      <w:tr w:rsidR="00434610" w:rsidRPr="00E41E8E" w14:paraId="00FB5D55" w14:textId="77777777" w:rsidTr="00434610">
        <w:trPr>
          <w:trHeight w:val="308"/>
        </w:trPr>
        <w:tc>
          <w:tcPr>
            <w:tcW w:w="106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6ADF41B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A7AAA05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ED93F2F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F59BEDA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</w:tr>
      <w:tr w:rsidR="00434610" w:rsidRPr="00E41E8E" w14:paraId="2DE1048D" w14:textId="77777777" w:rsidTr="00434610">
        <w:trPr>
          <w:trHeight w:val="308"/>
        </w:trPr>
        <w:tc>
          <w:tcPr>
            <w:tcW w:w="106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3838D5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5E90AA2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849EA8E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B80D40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</w:tr>
      <w:tr w:rsidR="00434610" w:rsidRPr="00E41E8E" w14:paraId="7439E051" w14:textId="77777777" w:rsidTr="00434610">
        <w:trPr>
          <w:trHeight w:val="308"/>
        </w:trPr>
        <w:tc>
          <w:tcPr>
            <w:tcW w:w="106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C7866D2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0D58B6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5111076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AB1709C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</w:tr>
      <w:tr w:rsidR="00434610" w:rsidRPr="00E41E8E" w14:paraId="25C7C34E" w14:textId="77777777" w:rsidTr="00434610">
        <w:trPr>
          <w:trHeight w:val="308"/>
        </w:trPr>
        <w:tc>
          <w:tcPr>
            <w:tcW w:w="106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B5F86D9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C523C0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F94C67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F4C21F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</w:tr>
      <w:tr w:rsidR="00434610" w:rsidRPr="00E41E8E" w14:paraId="5E5A0548" w14:textId="77777777" w:rsidTr="00434610">
        <w:trPr>
          <w:trHeight w:val="308"/>
        </w:trPr>
        <w:tc>
          <w:tcPr>
            <w:tcW w:w="106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B9C48F9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5A86DCC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88EFF9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56AD429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</w:tr>
      <w:tr w:rsidR="00434610" w:rsidRPr="00E41E8E" w14:paraId="060F6FE0" w14:textId="77777777" w:rsidTr="00434610">
        <w:trPr>
          <w:trHeight w:val="308"/>
        </w:trPr>
        <w:tc>
          <w:tcPr>
            <w:tcW w:w="106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E897392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238EC4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28D02C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5C6C8BB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</w:tr>
      <w:tr w:rsidR="00434610" w:rsidRPr="00E41E8E" w14:paraId="320B433B" w14:textId="77777777" w:rsidTr="00434610">
        <w:trPr>
          <w:trHeight w:val="308"/>
        </w:trPr>
        <w:tc>
          <w:tcPr>
            <w:tcW w:w="106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439D5C" w14:textId="77777777" w:rsidR="00434610" w:rsidRPr="00E41E8E" w:rsidRDefault="00434610" w:rsidP="00434610">
            <w:pPr>
              <w:jc w:val="center"/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1F89E5C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489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9E02000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3889CD" w14:textId="77777777" w:rsidR="00434610" w:rsidRPr="00E41E8E" w:rsidRDefault="00434610" w:rsidP="00434610">
            <w:pPr>
              <w:textAlignment w:val="baseline"/>
              <w:rPr>
                <w:rFonts w:ascii="Graphik" w:eastAsia="Times New Roman" w:hAnsi="Graphik" w:cstheme="minorHAnsi"/>
                <w:sz w:val="22"/>
                <w:szCs w:val="22"/>
              </w:rPr>
            </w:pPr>
            <w:r w:rsidRPr="00E41E8E">
              <w:rPr>
                <w:rFonts w:ascii="Arial" w:eastAsia="Times New Roman" w:hAnsi="Arial" w:cs="Arial"/>
                <w:sz w:val="22"/>
                <w:szCs w:val="22"/>
              </w:rPr>
              <w:t> </w:t>
            </w:r>
            <w:r w:rsidRPr="00E41E8E">
              <w:rPr>
                <w:rFonts w:ascii="Graphik" w:eastAsia="Times New Roman" w:hAnsi="Graphik" w:cs="Graphik"/>
                <w:sz w:val="22"/>
                <w:szCs w:val="22"/>
              </w:rPr>
              <w:t> </w:t>
            </w:r>
          </w:p>
        </w:tc>
      </w:tr>
    </w:tbl>
    <w:p w14:paraId="25B9F625" w14:textId="77777777" w:rsidR="001E284E" w:rsidRPr="00E41E8E" w:rsidRDefault="001E284E" w:rsidP="001E284E">
      <w:pPr>
        <w:pStyle w:val="Accenture"/>
        <w:rPr>
          <w:rFonts w:ascii="Graphik" w:hAnsi="Graphik" w:cstheme="minorHAnsi"/>
        </w:rPr>
      </w:pPr>
    </w:p>
    <w:p w14:paraId="434AE825" w14:textId="2CA52A16" w:rsidR="001E284E" w:rsidRPr="00E41E8E" w:rsidRDefault="001E284E" w:rsidP="001E284E">
      <w:pPr>
        <w:pStyle w:val="Accenture"/>
        <w:rPr>
          <w:rFonts w:ascii="Graphik" w:hAnsi="Graphik" w:cstheme="minorHAnsi"/>
        </w:rPr>
      </w:pPr>
    </w:p>
    <w:p w14:paraId="574C4CDB" w14:textId="252D569C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57606B79" w14:textId="2907E1C4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2E6CE9C1" w14:textId="23506AE1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5F210471" w14:textId="10B44091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6E1DA229" w14:textId="01E2F489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7ACBE623" w14:textId="7B48B9A9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30077D5C" w14:textId="2A60FABB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657F9646" w14:textId="6AB4DA10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371E8176" w14:textId="28596A0E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09465AEE" w14:textId="6B1B06A5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06DACBE6" w14:textId="12CCF606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5C06F1E2" w14:textId="117A63AA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1F4E2E34" w14:textId="154F3245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1A484F72" w14:textId="631C7BBD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56C3EBC2" w14:textId="3538531C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4CD926A6" w14:textId="41AC811A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11E19146" w14:textId="158EE135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25625944" w14:textId="49074338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36AA9A0E" w14:textId="49E4D557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6AD944AB" w14:textId="0A295D32" w:rsidR="006F5026" w:rsidRPr="00E41E8E" w:rsidRDefault="006F5026" w:rsidP="001E284E">
      <w:pPr>
        <w:pStyle w:val="Accenture"/>
        <w:rPr>
          <w:rFonts w:ascii="Graphik" w:hAnsi="Graphik" w:cstheme="minorHAnsi"/>
        </w:rPr>
      </w:pPr>
    </w:p>
    <w:p w14:paraId="6FE8F7B7" w14:textId="57741C4B" w:rsidR="00434610" w:rsidRPr="00E41E8E" w:rsidRDefault="00434610" w:rsidP="001E284E">
      <w:pPr>
        <w:pStyle w:val="Accenture"/>
        <w:rPr>
          <w:rFonts w:ascii="Graphik" w:hAnsi="Graphik" w:cstheme="minorHAnsi"/>
        </w:rPr>
      </w:pPr>
    </w:p>
    <w:p w14:paraId="1C6E49FB" w14:textId="77777777" w:rsidR="00434610" w:rsidRPr="00E41E8E" w:rsidRDefault="00434610" w:rsidP="001E284E">
      <w:pPr>
        <w:pStyle w:val="Accenture"/>
        <w:rPr>
          <w:rFonts w:ascii="Graphik" w:hAnsi="Graphik" w:cstheme="minorHAnsi"/>
        </w:rPr>
      </w:pPr>
    </w:p>
    <w:p w14:paraId="789AC245" w14:textId="47631611" w:rsidR="00CB6A6E" w:rsidRPr="00E41E8E" w:rsidRDefault="00CB6A6E" w:rsidP="00CB6A6E">
      <w:pPr>
        <w:pStyle w:val="Heading1"/>
        <w:rPr>
          <w:rFonts w:ascii="Graphik" w:hAnsi="Graphik" w:cs="Segoe UI"/>
        </w:rPr>
      </w:pPr>
      <w:bookmarkStart w:id="2" w:name="_Toc98768049"/>
      <w:r w:rsidRPr="00E41E8E">
        <w:rPr>
          <w:rFonts w:ascii="Graphik" w:hAnsi="Graphik"/>
        </w:rPr>
        <w:lastRenderedPageBreak/>
        <w:t>Purpose</w:t>
      </w:r>
      <w:bookmarkEnd w:id="2"/>
    </w:p>
    <w:p w14:paraId="002DD95A" w14:textId="58D9CA4B" w:rsidR="00CB6A6E" w:rsidRPr="00E41E8E" w:rsidRDefault="00CB6A6E" w:rsidP="00434610">
      <w:pPr>
        <w:jc w:val="both"/>
        <w:rPr>
          <w:rFonts w:ascii="Graphik" w:hAnsi="Graphik" w:cs="Segoe UI"/>
          <w:szCs w:val="20"/>
        </w:rPr>
      </w:pPr>
      <w:r w:rsidRPr="00E41E8E">
        <w:rPr>
          <w:rFonts w:ascii="Graphik" w:hAnsi="Graphik" w:cs="Segoe UI"/>
          <w:szCs w:val="20"/>
        </w:rPr>
        <w:t xml:space="preserve">This document </w:t>
      </w:r>
      <w:r w:rsidR="00434610" w:rsidRPr="00E41E8E">
        <w:rPr>
          <w:rFonts w:ascii="Graphik" w:hAnsi="Graphik" w:cs="Segoe UI"/>
          <w:szCs w:val="20"/>
        </w:rPr>
        <w:t>will guide you on how to scan your Java Project and find out if it adheres to the latest Accenture JAVA coding standards.</w:t>
      </w:r>
    </w:p>
    <w:p w14:paraId="36329350" w14:textId="77777777" w:rsidR="00434610" w:rsidRPr="00E41E8E" w:rsidRDefault="00434610" w:rsidP="00434610">
      <w:pPr>
        <w:jc w:val="both"/>
        <w:rPr>
          <w:rFonts w:ascii="Graphik" w:hAnsi="Graphik" w:cs="Segoe UI"/>
          <w:szCs w:val="20"/>
        </w:rPr>
      </w:pPr>
    </w:p>
    <w:p w14:paraId="78225AB5" w14:textId="77777777" w:rsidR="00434610" w:rsidRPr="00E41E8E" w:rsidRDefault="00434610" w:rsidP="00434610">
      <w:pPr>
        <w:jc w:val="both"/>
        <w:rPr>
          <w:rFonts w:ascii="Graphik" w:hAnsi="Graphik" w:cs="Segoe UI"/>
          <w:szCs w:val="20"/>
        </w:rPr>
      </w:pPr>
      <w:r w:rsidRPr="00E41E8E">
        <w:rPr>
          <w:rFonts w:ascii="Graphik" w:hAnsi="Graphik" w:cs="Segoe UI"/>
          <w:szCs w:val="20"/>
        </w:rPr>
        <w:t xml:space="preserve">Note: </w:t>
      </w:r>
    </w:p>
    <w:p w14:paraId="19F0259E" w14:textId="58FEB76E" w:rsidR="00434610" w:rsidRPr="00E41E8E" w:rsidRDefault="00434610" w:rsidP="00434610">
      <w:pPr>
        <w:jc w:val="both"/>
        <w:rPr>
          <w:rFonts w:ascii="Graphik" w:hAnsi="Graphik" w:cs="Segoe UI"/>
          <w:szCs w:val="20"/>
        </w:rPr>
      </w:pPr>
      <w:r w:rsidRPr="00E41E8E">
        <w:rPr>
          <w:rFonts w:ascii="Graphik" w:hAnsi="Graphik" w:cs="Segoe UI"/>
          <w:szCs w:val="20"/>
        </w:rPr>
        <w:tab/>
        <w:t>Projects created using lower version of Java 11 such as Java 8 will still work with the latest version of SonarQube.</w:t>
      </w:r>
    </w:p>
    <w:p w14:paraId="268726B7" w14:textId="0FD727A9" w:rsidR="00434610" w:rsidRPr="00E41E8E" w:rsidRDefault="00434610" w:rsidP="00434610">
      <w:pPr>
        <w:pStyle w:val="Heading1"/>
        <w:rPr>
          <w:rFonts w:ascii="Graphik" w:hAnsi="Graphik"/>
        </w:rPr>
      </w:pPr>
      <w:bookmarkStart w:id="3" w:name="_Toc98768050"/>
      <w:r w:rsidRPr="00E41E8E">
        <w:rPr>
          <w:rFonts w:ascii="Graphik" w:hAnsi="Graphik"/>
        </w:rPr>
        <w:t>Pre-requisites</w:t>
      </w:r>
      <w:bookmarkEnd w:id="3"/>
    </w:p>
    <w:p w14:paraId="3963923F" w14:textId="61591094" w:rsidR="00CB6A6E" w:rsidRPr="00E41E8E" w:rsidRDefault="00434610" w:rsidP="00CB6A6E">
      <w:pPr>
        <w:pStyle w:val="Heading2"/>
        <w:numPr>
          <w:ilvl w:val="1"/>
          <w:numId w:val="9"/>
        </w:numPr>
        <w:rPr>
          <w:rFonts w:ascii="Graphik" w:hAnsi="Graphik" w:cs="Segoe UI"/>
        </w:rPr>
      </w:pPr>
      <w:bookmarkStart w:id="4" w:name="_Toc98768051"/>
      <w:r w:rsidRPr="00E41E8E">
        <w:rPr>
          <w:rFonts w:ascii="Graphik" w:hAnsi="Graphik" w:cs="Segoe UI"/>
        </w:rPr>
        <w:t>JDK Version</w:t>
      </w:r>
      <w:bookmarkEnd w:id="4"/>
    </w:p>
    <w:p w14:paraId="1F86775E" w14:textId="73C2DDA3" w:rsidR="00434610" w:rsidRPr="00E41E8E" w:rsidRDefault="00434610" w:rsidP="00434610">
      <w:pPr>
        <w:ind w:left="720"/>
        <w:rPr>
          <w:rFonts w:ascii="Graphik" w:hAnsi="Graphik"/>
        </w:rPr>
      </w:pPr>
      <w:r w:rsidRPr="00E41E8E">
        <w:rPr>
          <w:rFonts w:ascii="Graphik" w:hAnsi="Graphik"/>
          <w:b/>
          <w:bCs/>
        </w:rPr>
        <w:t>Java 11 version</w:t>
      </w:r>
      <w:r w:rsidRPr="00E41E8E">
        <w:rPr>
          <w:rFonts w:ascii="Graphik" w:hAnsi="Graphik"/>
        </w:rPr>
        <w:t xml:space="preserve"> should be installed on your local machine.</w:t>
      </w:r>
    </w:p>
    <w:p w14:paraId="15BD9933" w14:textId="77777777" w:rsidR="00434610" w:rsidRPr="00E41E8E" w:rsidRDefault="00434610" w:rsidP="00434610">
      <w:pPr>
        <w:ind w:left="720"/>
        <w:rPr>
          <w:rFonts w:ascii="Graphik" w:hAnsi="Graphik"/>
        </w:rPr>
      </w:pPr>
    </w:p>
    <w:p w14:paraId="328553EC" w14:textId="13C4E1CE" w:rsidR="00434610" w:rsidRPr="00E41E8E" w:rsidRDefault="00434610" w:rsidP="00434610">
      <w:pPr>
        <w:ind w:left="720"/>
        <w:rPr>
          <w:rFonts w:ascii="Graphik" w:hAnsi="Graphik"/>
        </w:rPr>
      </w:pPr>
      <w:r w:rsidRPr="00E41E8E">
        <w:rPr>
          <w:rFonts w:ascii="Graphik" w:hAnsi="Graphik"/>
        </w:rPr>
        <w:t>Note:</w:t>
      </w:r>
    </w:p>
    <w:p w14:paraId="677D7ADD" w14:textId="3E8A12FD" w:rsidR="00CB6A6E" w:rsidRPr="00E41E8E" w:rsidRDefault="00434610" w:rsidP="00434610">
      <w:pPr>
        <w:ind w:left="720"/>
        <w:rPr>
          <w:rFonts w:ascii="Graphik" w:eastAsia="MS Mincho" w:hAnsi="Graphik" w:cs="Segoe UI"/>
          <w:lang w:eastAsia="ja-JP"/>
        </w:rPr>
      </w:pPr>
      <w:r w:rsidRPr="00E41E8E">
        <w:rPr>
          <w:rFonts w:ascii="Graphik" w:hAnsi="Graphik"/>
        </w:rPr>
        <w:t xml:space="preserve"> For windows machine, if multiple JDK Version is installed on your computer, Java 11 location should be declared first in your 'Path' environment variable.</w:t>
      </w:r>
    </w:p>
    <w:p w14:paraId="7F9D2181" w14:textId="53DF4F85" w:rsidR="00CB6A6E" w:rsidRPr="00E41E8E" w:rsidRDefault="00CB6A6E" w:rsidP="00CB6A6E">
      <w:pPr>
        <w:rPr>
          <w:rFonts w:ascii="Graphik" w:hAnsi="Graphik"/>
        </w:rPr>
      </w:pPr>
    </w:p>
    <w:p w14:paraId="70D6D9DF" w14:textId="68A641B7" w:rsidR="00CB6A6E" w:rsidRPr="00E41E8E" w:rsidRDefault="00434610">
      <w:pPr>
        <w:pStyle w:val="Heading2"/>
        <w:numPr>
          <w:ilvl w:val="1"/>
          <w:numId w:val="9"/>
        </w:numPr>
        <w:rPr>
          <w:rFonts w:ascii="Graphik" w:hAnsi="Graphik"/>
        </w:rPr>
      </w:pPr>
      <w:bookmarkStart w:id="5" w:name="_Toc98768052"/>
      <w:r w:rsidRPr="00E41E8E">
        <w:rPr>
          <w:rFonts w:ascii="Graphik" w:hAnsi="Graphik" w:cs="Segoe UI"/>
        </w:rPr>
        <w:t>SonarQube Server</w:t>
      </w:r>
      <w:bookmarkEnd w:id="5"/>
    </w:p>
    <w:p w14:paraId="11BDA819" w14:textId="7BD7D7F7" w:rsidR="00C912BE" w:rsidRPr="00E41E8E" w:rsidRDefault="00434610" w:rsidP="00434610">
      <w:pPr>
        <w:pStyle w:val="Requirement"/>
        <w:ind w:left="576"/>
        <w:rPr>
          <w:rFonts w:ascii="Graphik" w:hAnsi="Graphik"/>
          <w:sz w:val="24"/>
          <w:szCs w:val="24"/>
        </w:rPr>
      </w:pPr>
      <w:r w:rsidRPr="00E41E8E">
        <w:rPr>
          <w:rFonts w:ascii="Graphik" w:hAnsi="Graphik"/>
          <w:sz w:val="24"/>
          <w:szCs w:val="24"/>
        </w:rPr>
        <w:t xml:space="preserve">Download SonarQube server from this location: </w:t>
      </w:r>
      <w:bookmarkStart w:id="6" w:name="OLE_LINK4"/>
      <w:r w:rsidR="00B0219D">
        <w:fldChar w:fldCharType="begin"/>
      </w:r>
      <w:r w:rsidR="00B0219D">
        <w:instrText>HYPERLINK "https://binaries.sonarsource.com/Distribution/sonarqube/sonarqube-8.9.1.44547.zip"</w:instrText>
      </w:r>
      <w:r w:rsidR="00B0219D">
        <w:fldChar w:fldCharType="separate"/>
      </w:r>
      <w:r w:rsidRPr="00E41E8E">
        <w:rPr>
          <w:rStyle w:val="Hyperlink"/>
          <w:rFonts w:ascii="Graphik" w:hAnsi="Graphik"/>
          <w:sz w:val="24"/>
          <w:szCs w:val="24"/>
        </w:rPr>
        <w:t>https://binaries.sonarsource.com/Distribution/sonarqube/sonarqube-8.9.1.44547.zip</w:t>
      </w:r>
      <w:r w:rsidR="00B0219D">
        <w:rPr>
          <w:rStyle w:val="Hyperlink"/>
          <w:rFonts w:ascii="Graphik" w:hAnsi="Graphik"/>
          <w:sz w:val="24"/>
          <w:szCs w:val="24"/>
        </w:rPr>
        <w:fldChar w:fldCharType="end"/>
      </w:r>
      <w:bookmarkEnd w:id="6"/>
    </w:p>
    <w:p w14:paraId="22851D83" w14:textId="4D9FD262" w:rsidR="00434610" w:rsidRPr="00E41E8E" w:rsidRDefault="00434610" w:rsidP="00434610">
      <w:pPr>
        <w:pStyle w:val="Requirement"/>
        <w:ind w:left="576"/>
        <w:rPr>
          <w:rFonts w:ascii="Graphik" w:hAnsi="Graphik"/>
          <w:sz w:val="24"/>
          <w:szCs w:val="24"/>
        </w:rPr>
      </w:pPr>
    </w:p>
    <w:p w14:paraId="0756E79A" w14:textId="089B5FE4" w:rsidR="00434610" w:rsidRPr="00E41E8E" w:rsidRDefault="00434610" w:rsidP="00434610">
      <w:pPr>
        <w:pStyle w:val="Heading2"/>
        <w:numPr>
          <w:ilvl w:val="1"/>
          <w:numId w:val="9"/>
        </w:numPr>
        <w:rPr>
          <w:rFonts w:ascii="Graphik" w:hAnsi="Graphik"/>
        </w:rPr>
      </w:pPr>
      <w:bookmarkStart w:id="7" w:name="_Toc98768053"/>
      <w:r w:rsidRPr="00E41E8E">
        <w:rPr>
          <w:rFonts w:ascii="Graphik" w:hAnsi="Graphik"/>
        </w:rPr>
        <w:t>SonarQube Scanner</w:t>
      </w:r>
      <w:bookmarkEnd w:id="7"/>
    </w:p>
    <w:p w14:paraId="4BBA74B6" w14:textId="267A3559" w:rsidR="00434610" w:rsidRPr="00E41E8E" w:rsidRDefault="00434610" w:rsidP="00434610">
      <w:pPr>
        <w:ind w:left="576"/>
        <w:rPr>
          <w:rFonts w:ascii="Graphik" w:hAnsi="Graphik"/>
        </w:rPr>
      </w:pPr>
      <w:r w:rsidRPr="00E41E8E">
        <w:rPr>
          <w:rFonts w:ascii="Graphik" w:hAnsi="Graphik"/>
        </w:rPr>
        <w:t xml:space="preserve">Download SonarQube scanner from this location:  </w:t>
      </w:r>
      <w:bookmarkStart w:id="8" w:name="OLE_LINK5"/>
      <w:r w:rsidR="00B0219D">
        <w:fldChar w:fldCharType="begin"/>
      </w:r>
      <w:r w:rsidR="00B0219D">
        <w:instrText>HYPERLINK "https://binaries.sonarsource.com/Distribution/sonar-scanner-cli/sonar-scanner-cli-4.6.2.2472.zip"</w:instrText>
      </w:r>
      <w:r w:rsidR="00B0219D">
        <w:fldChar w:fldCharType="separate"/>
      </w:r>
      <w:r w:rsidRPr="00E41E8E">
        <w:rPr>
          <w:rStyle w:val="Hyperlink"/>
          <w:rFonts w:ascii="Graphik" w:hAnsi="Graphik"/>
        </w:rPr>
        <w:t>https://binaries.sonarsource.com/Distribution/sonar-scanner-cli/sonar-scanner-cli-4.6.2.2472.zip</w:t>
      </w:r>
      <w:r w:rsidR="00B0219D">
        <w:rPr>
          <w:rStyle w:val="Hyperlink"/>
          <w:rFonts w:ascii="Graphik" w:hAnsi="Graphik"/>
        </w:rPr>
        <w:fldChar w:fldCharType="end"/>
      </w:r>
      <w:bookmarkEnd w:id="8"/>
    </w:p>
    <w:p w14:paraId="395D682E" w14:textId="7C8DB7BE" w:rsidR="00F14D3D" w:rsidRPr="00E41E8E" w:rsidRDefault="00F14D3D" w:rsidP="00F14D3D">
      <w:pPr>
        <w:pStyle w:val="Heading2"/>
        <w:numPr>
          <w:ilvl w:val="1"/>
          <w:numId w:val="9"/>
        </w:numPr>
        <w:rPr>
          <w:rFonts w:ascii="Graphik" w:hAnsi="Graphik"/>
        </w:rPr>
      </w:pPr>
      <w:bookmarkStart w:id="9" w:name="_Toc98768054"/>
      <w:r w:rsidRPr="00E41E8E">
        <w:rPr>
          <w:rFonts w:ascii="Graphik" w:hAnsi="Graphik"/>
        </w:rPr>
        <w:t>Accenture Quality Profile</w:t>
      </w:r>
      <w:bookmarkEnd w:id="9"/>
    </w:p>
    <w:p w14:paraId="64439121" w14:textId="6C4E8498" w:rsidR="00F14D3D" w:rsidRDefault="00F14D3D" w:rsidP="3F2378BD">
      <w:pPr>
        <w:ind w:left="576"/>
        <w:rPr>
          <w:rFonts w:ascii="Graphik" w:hAnsi="Graphik"/>
        </w:rPr>
      </w:pPr>
      <w:r w:rsidRPr="3F2378BD">
        <w:rPr>
          <w:rFonts w:ascii="Graphik" w:hAnsi="Graphik"/>
        </w:rPr>
        <w:t xml:space="preserve">Download Accenture Quality profile version 4 from this location: </w:t>
      </w:r>
      <w:bookmarkStart w:id="10" w:name="OLE_LINK9"/>
      <w:r w:rsidR="3F2378BD">
        <w:fldChar w:fldCharType="begin"/>
      </w:r>
      <w:r w:rsidR="3F2378BD">
        <w:instrText>HYPERLINK "https://ts.accenture.com/:u:/s/IES-CAE-Java/EQL5zeBQOnxOlqKTyXE2WVcBxn15nTA_KhOUJ7kndp3GRA?e=rcRyGN" \h</w:instrText>
      </w:r>
      <w:r w:rsidR="3F2378BD">
        <w:fldChar w:fldCharType="separate"/>
      </w:r>
      <w:r w:rsidR="3F2378BD" w:rsidRPr="3F2378BD">
        <w:rPr>
          <w:rStyle w:val="Hyperlink"/>
          <w:rFonts w:ascii="Graphik" w:eastAsia="Graphik" w:hAnsi="Graphik" w:cs="Graphik"/>
        </w:rPr>
        <w:t>accenture-java-qualityprofile-v.4.0.xml</w:t>
      </w:r>
      <w:r w:rsidR="3F2378BD">
        <w:rPr>
          <w:rStyle w:val="Hyperlink"/>
          <w:rFonts w:ascii="Graphik" w:eastAsia="Graphik" w:hAnsi="Graphik" w:cs="Graphik"/>
        </w:rPr>
        <w:fldChar w:fldCharType="end"/>
      </w:r>
      <w:bookmarkEnd w:id="10"/>
    </w:p>
    <w:p w14:paraId="17CE9AFD" w14:textId="438742E5" w:rsidR="00CB6A6E" w:rsidRPr="00E41E8E" w:rsidRDefault="00F14D3D" w:rsidP="00CB6A6E">
      <w:pPr>
        <w:pStyle w:val="Heading1"/>
        <w:rPr>
          <w:rFonts w:ascii="Graphik" w:hAnsi="Graphik"/>
        </w:rPr>
      </w:pPr>
      <w:bookmarkStart w:id="11" w:name="_Toc98768055"/>
      <w:r w:rsidRPr="00E41E8E">
        <w:rPr>
          <w:rFonts w:ascii="Graphik" w:hAnsi="Graphik"/>
        </w:rPr>
        <w:lastRenderedPageBreak/>
        <w:t>Steps</w:t>
      </w:r>
      <w:bookmarkEnd w:id="11"/>
    </w:p>
    <w:p w14:paraId="1F8C41D9" w14:textId="69B3BD5D" w:rsidR="00F14D3D" w:rsidRPr="00FF2CC0" w:rsidRDefault="00F14D3D" w:rsidP="00FF2CC0">
      <w:pPr>
        <w:pStyle w:val="Heading2"/>
        <w:numPr>
          <w:ilvl w:val="1"/>
          <w:numId w:val="9"/>
        </w:numPr>
        <w:rPr>
          <w:rFonts w:ascii="Graphik" w:hAnsi="Graphik"/>
        </w:rPr>
      </w:pPr>
      <w:bookmarkStart w:id="12" w:name="_Toc98768056"/>
      <w:r w:rsidRPr="00FF2CC0">
        <w:rPr>
          <w:rFonts w:ascii="Graphik" w:hAnsi="Graphik"/>
        </w:rPr>
        <w:t xml:space="preserve">Extract </w:t>
      </w:r>
      <w:r w:rsidR="007933F1" w:rsidRPr="007933F1">
        <w:rPr>
          <w:rFonts w:ascii="Graphik" w:hAnsi="Graphik"/>
        </w:rPr>
        <w:t>sonarqube-8.9.1.44547</w:t>
      </w:r>
      <w:r w:rsidRPr="00FF2CC0">
        <w:rPr>
          <w:rFonts w:ascii="Graphik" w:hAnsi="Graphik"/>
        </w:rPr>
        <w:t>.zip and</w:t>
      </w:r>
      <w:r w:rsidR="007933F1">
        <w:rPr>
          <w:rFonts w:ascii="Graphik" w:hAnsi="Graphik"/>
        </w:rPr>
        <w:t xml:space="preserve"> </w:t>
      </w:r>
      <w:r w:rsidR="007933F1" w:rsidRPr="007933F1">
        <w:rPr>
          <w:rFonts w:ascii="Graphik" w:hAnsi="Graphik"/>
        </w:rPr>
        <w:t xml:space="preserve">sonar-scanner-cli-4.6.2.2472 </w:t>
      </w:r>
      <w:r w:rsidRPr="00FF2CC0">
        <w:rPr>
          <w:rFonts w:ascii="Graphik" w:hAnsi="Graphik"/>
        </w:rPr>
        <w:t>.zip to your local folder</w:t>
      </w:r>
      <w:bookmarkEnd w:id="12"/>
    </w:p>
    <w:p w14:paraId="220BA23C" w14:textId="4CD2D622" w:rsidR="00F14D3D" w:rsidRPr="00FF2CC0" w:rsidRDefault="00F14D3D" w:rsidP="00F14D3D">
      <w:pPr>
        <w:pStyle w:val="ListParagraph"/>
        <w:spacing w:after="0"/>
        <w:rPr>
          <w:rFonts w:ascii="Graphik" w:hAnsi="Graphik" w:cs="Times New Roman"/>
          <w:sz w:val="24"/>
          <w:szCs w:val="24"/>
        </w:rPr>
      </w:pPr>
      <w:r w:rsidRPr="00FF2CC0">
        <w:rPr>
          <w:rFonts w:ascii="Graphik" w:hAnsi="Graphik" w:cs="Times New Roman"/>
          <w:sz w:val="24"/>
          <w:szCs w:val="24"/>
        </w:rPr>
        <w:t>Note: Create a folder to your C:/ then extract it to the folder’s directory.</w:t>
      </w:r>
    </w:p>
    <w:p w14:paraId="4F6DAD31" w14:textId="68288115" w:rsidR="00F14D3D" w:rsidRPr="00FF2CC0" w:rsidRDefault="00F14D3D" w:rsidP="00FF2CC0">
      <w:pPr>
        <w:pStyle w:val="Heading2"/>
        <w:numPr>
          <w:ilvl w:val="1"/>
          <w:numId w:val="9"/>
        </w:numPr>
        <w:rPr>
          <w:rFonts w:ascii="Graphik" w:hAnsi="Graphik"/>
        </w:rPr>
      </w:pPr>
      <w:bookmarkStart w:id="13" w:name="_Toc98768057"/>
      <w:bookmarkStart w:id="14" w:name="OLE_LINK10"/>
      <w:r w:rsidRPr="00FF2CC0">
        <w:rPr>
          <w:rFonts w:ascii="Graphik" w:hAnsi="Graphik"/>
        </w:rPr>
        <w:t xml:space="preserve">Add sonar-scanner to your system environment variables </w:t>
      </w:r>
      <w:bookmarkEnd w:id="14"/>
      <w:r w:rsidRPr="00FF2CC0">
        <w:rPr>
          <w:rFonts w:ascii="Graphik" w:hAnsi="Graphik"/>
        </w:rPr>
        <w:t>by:</w:t>
      </w:r>
      <w:bookmarkEnd w:id="13"/>
    </w:p>
    <w:p w14:paraId="5929EA1A" w14:textId="7EAE129A" w:rsidR="00F14D3D" w:rsidRPr="00FF2CC0" w:rsidRDefault="00F14D3D" w:rsidP="00F14D3D">
      <w:pPr>
        <w:pStyle w:val="ListParagraph"/>
        <w:numPr>
          <w:ilvl w:val="0"/>
          <w:numId w:val="21"/>
        </w:numPr>
        <w:rPr>
          <w:rFonts w:ascii="Graphik" w:hAnsi="Graphik"/>
          <w:sz w:val="24"/>
          <w:szCs w:val="24"/>
        </w:rPr>
      </w:pPr>
      <w:r w:rsidRPr="00FF2CC0">
        <w:rPr>
          <w:rFonts w:ascii="Graphik" w:hAnsi="Graphik"/>
          <w:noProof/>
          <w:sz w:val="24"/>
          <w:szCs w:val="24"/>
        </w:rPr>
        <w:drawing>
          <wp:anchor distT="0" distB="0" distL="114300" distR="114300" simplePos="0" relativeHeight="251658244" behindDoc="0" locked="0" layoutInCell="1" allowOverlap="1" wp14:anchorId="7716D6CE" wp14:editId="42AD3837">
            <wp:simplePos x="0" y="0"/>
            <wp:positionH relativeFrom="column">
              <wp:posOffset>393700</wp:posOffset>
            </wp:positionH>
            <wp:positionV relativeFrom="paragraph">
              <wp:posOffset>248920</wp:posOffset>
            </wp:positionV>
            <wp:extent cx="5408930" cy="1483995"/>
            <wp:effectExtent l="0" t="0" r="127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2CC0">
        <w:rPr>
          <w:rFonts w:ascii="Graphik" w:hAnsi="Graphik"/>
          <w:sz w:val="24"/>
          <w:szCs w:val="24"/>
        </w:rPr>
        <w:t>Creating a new variable</w:t>
      </w:r>
    </w:p>
    <w:p w14:paraId="441AEB8C" w14:textId="0B04934F" w:rsidR="00CB6A6E" w:rsidRPr="00E41E8E" w:rsidRDefault="00F14D3D" w:rsidP="00F14D3D">
      <w:pPr>
        <w:ind w:left="1440"/>
        <w:rPr>
          <w:rFonts w:ascii="Graphik" w:hAnsi="Graphik"/>
          <w:lang w:val="en-GB"/>
        </w:rPr>
      </w:pPr>
      <w:r w:rsidRPr="00E41E8E">
        <w:rPr>
          <w:rFonts w:ascii="Graphik" w:hAnsi="Graphik"/>
          <w:lang w:val="en-GB"/>
        </w:rPr>
        <w:t>Notes:</w:t>
      </w:r>
    </w:p>
    <w:p w14:paraId="50AD91C3" w14:textId="5BD7E925" w:rsidR="00F14D3D" w:rsidRPr="00E41E8E" w:rsidRDefault="00F14D3D" w:rsidP="00F14D3D">
      <w:pPr>
        <w:ind w:left="2160"/>
        <w:rPr>
          <w:rFonts w:ascii="Graphik" w:hAnsi="Graphik"/>
        </w:rPr>
      </w:pPr>
      <w:r w:rsidRPr="00E41E8E">
        <w:rPr>
          <w:rFonts w:ascii="Graphik" w:hAnsi="Graphik"/>
        </w:rPr>
        <w:t>*Variable value is the directory of your sonar scanner.</w:t>
      </w:r>
    </w:p>
    <w:p w14:paraId="2DBDCB72" w14:textId="077E882B" w:rsidR="00F14D3D" w:rsidRPr="00E41E8E" w:rsidRDefault="00F14D3D" w:rsidP="00F14D3D">
      <w:pPr>
        <w:ind w:left="2160"/>
        <w:rPr>
          <w:rFonts w:ascii="Graphik" w:hAnsi="Graphik"/>
        </w:rPr>
      </w:pPr>
      <w:r w:rsidRPr="00E41E8E">
        <w:rPr>
          <w:rFonts w:ascii="Graphik" w:hAnsi="Graphik"/>
        </w:rPr>
        <w:t>*The path should not include the bin folder.</w:t>
      </w:r>
    </w:p>
    <w:p w14:paraId="7E2B9574" w14:textId="71986ACD" w:rsidR="00F14D3D" w:rsidRPr="00E41E8E" w:rsidRDefault="4CF35CCA" w:rsidP="00F14D3D">
      <w:pPr>
        <w:ind w:left="2160"/>
        <w:rPr>
          <w:rFonts w:ascii="Graphik" w:hAnsi="Graphik"/>
        </w:rPr>
      </w:pPr>
      <w:r w:rsidRPr="14498F8B">
        <w:rPr>
          <w:rFonts w:ascii="Graphik" w:hAnsi="Graphik"/>
        </w:rPr>
        <w:t>q</w:t>
      </w:r>
    </w:p>
    <w:p w14:paraId="605A4D41" w14:textId="571489E0" w:rsidR="00F14D3D" w:rsidRPr="00FF2CC0" w:rsidRDefault="00F14D3D" w:rsidP="00F14D3D">
      <w:pPr>
        <w:pStyle w:val="ListParagraph"/>
        <w:numPr>
          <w:ilvl w:val="0"/>
          <w:numId w:val="21"/>
        </w:numPr>
        <w:rPr>
          <w:rFonts w:ascii="Graphik" w:hAnsi="Graphik"/>
          <w:sz w:val="24"/>
          <w:szCs w:val="24"/>
        </w:rPr>
      </w:pPr>
      <w:r w:rsidRPr="00FF2CC0">
        <w:rPr>
          <w:rFonts w:ascii="Graphik" w:hAnsi="Graphik" w:cs="Times New Roman"/>
          <w:sz w:val="24"/>
          <w:szCs w:val="24"/>
        </w:rPr>
        <w:t>Add</w:t>
      </w:r>
      <w:r w:rsidR="00E41E8E" w:rsidRPr="00FF2CC0">
        <w:rPr>
          <w:rFonts w:ascii="Graphik" w:hAnsi="Graphik" w:cs="Times New Roman"/>
          <w:sz w:val="24"/>
          <w:szCs w:val="24"/>
        </w:rPr>
        <w:t xml:space="preserve"> </w:t>
      </w:r>
      <w:bookmarkStart w:id="15" w:name="OLE_LINK2"/>
      <w:r w:rsidR="00E41E8E" w:rsidRPr="00FF2CC0">
        <w:rPr>
          <w:rFonts w:ascii="Graphik" w:hAnsi="Graphik" w:cs="Times New Roman"/>
          <w:i/>
          <w:iCs/>
          <w:sz w:val="24"/>
          <w:szCs w:val="24"/>
        </w:rPr>
        <w:t>%SONAR_SCANNER%\bin</w:t>
      </w:r>
      <w:r w:rsidRPr="00FF2CC0">
        <w:rPr>
          <w:rFonts w:ascii="Graphik" w:hAnsi="Graphik" w:cs="Times New Roman"/>
          <w:sz w:val="24"/>
          <w:szCs w:val="24"/>
        </w:rPr>
        <w:t xml:space="preserve"> </w:t>
      </w:r>
      <w:bookmarkEnd w:id="15"/>
      <w:r w:rsidRPr="00FF2CC0">
        <w:rPr>
          <w:rFonts w:ascii="Graphik" w:hAnsi="Graphik" w:cs="Times New Roman"/>
          <w:sz w:val="24"/>
          <w:szCs w:val="24"/>
        </w:rPr>
        <w:t>to the Path Variable</w:t>
      </w:r>
    </w:p>
    <w:p w14:paraId="7980C8CD" w14:textId="49FA4CC3" w:rsidR="00F14D3D" w:rsidRPr="00E41E8E" w:rsidRDefault="00FF2CC0" w:rsidP="00F14D3D">
      <w:pPr>
        <w:pStyle w:val="ListParagraph"/>
        <w:ind w:left="1800"/>
        <w:rPr>
          <w:rFonts w:ascii="Graphik" w:hAnsi="Graphik"/>
          <w:sz w:val="28"/>
          <w:szCs w:val="28"/>
        </w:rPr>
      </w:pPr>
      <w:r w:rsidRPr="00E41E8E">
        <w:rPr>
          <w:rFonts w:ascii="Graphik" w:hAnsi="Graphik"/>
          <w:noProof/>
        </w:rPr>
        <w:drawing>
          <wp:anchor distT="0" distB="0" distL="114300" distR="114300" simplePos="0" relativeHeight="251658245" behindDoc="0" locked="0" layoutInCell="1" allowOverlap="1" wp14:anchorId="74655948" wp14:editId="0A0B39E3">
            <wp:simplePos x="0" y="0"/>
            <wp:positionH relativeFrom="column">
              <wp:posOffset>1575484</wp:posOffset>
            </wp:positionH>
            <wp:positionV relativeFrom="paragraph">
              <wp:posOffset>131690</wp:posOffset>
            </wp:positionV>
            <wp:extent cx="2595245" cy="2848610"/>
            <wp:effectExtent l="0" t="0" r="0" b="889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78D75" w14:textId="6FA7ACF1" w:rsidR="00F14D3D" w:rsidRPr="00E41E8E" w:rsidRDefault="00F14D3D" w:rsidP="00F14D3D">
      <w:pPr>
        <w:ind w:left="720"/>
        <w:rPr>
          <w:rFonts w:ascii="Graphik" w:hAnsi="Graphik"/>
          <w:lang w:val="en-GB"/>
        </w:rPr>
      </w:pPr>
    </w:p>
    <w:p w14:paraId="0EA29E54" w14:textId="0FA0AAE6" w:rsidR="00E41E8E" w:rsidRPr="00E41E8E" w:rsidRDefault="00E41E8E" w:rsidP="00F14D3D">
      <w:pPr>
        <w:ind w:left="720"/>
        <w:rPr>
          <w:rFonts w:ascii="Graphik" w:hAnsi="Graphik"/>
          <w:lang w:val="en-GB"/>
        </w:rPr>
      </w:pPr>
    </w:p>
    <w:p w14:paraId="21C8FDBE" w14:textId="36BB20BD" w:rsidR="00E41E8E" w:rsidRPr="00E41E8E" w:rsidRDefault="00E41E8E" w:rsidP="00F14D3D">
      <w:pPr>
        <w:ind w:left="720"/>
        <w:rPr>
          <w:rFonts w:ascii="Graphik" w:hAnsi="Graphik"/>
          <w:lang w:val="en-GB"/>
        </w:rPr>
      </w:pPr>
    </w:p>
    <w:p w14:paraId="43E3CDC6" w14:textId="1559F9FA" w:rsidR="00E41E8E" w:rsidRPr="00E41E8E" w:rsidRDefault="00E41E8E" w:rsidP="00F14D3D">
      <w:pPr>
        <w:ind w:left="720"/>
        <w:rPr>
          <w:rFonts w:ascii="Graphik" w:hAnsi="Graphik"/>
          <w:lang w:val="en-GB"/>
        </w:rPr>
      </w:pPr>
    </w:p>
    <w:p w14:paraId="37D7A584" w14:textId="66F58D8C" w:rsidR="00E41E8E" w:rsidRPr="00E41E8E" w:rsidRDefault="00E41E8E" w:rsidP="00F14D3D">
      <w:pPr>
        <w:ind w:left="720"/>
        <w:rPr>
          <w:rFonts w:ascii="Graphik" w:hAnsi="Graphik"/>
          <w:lang w:val="en-GB"/>
        </w:rPr>
      </w:pPr>
    </w:p>
    <w:p w14:paraId="75441078" w14:textId="4F38B8EA" w:rsidR="00E41E8E" w:rsidRPr="00E41E8E" w:rsidRDefault="00E41E8E" w:rsidP="00F14D3D">
      <w:pPr>
        <w:ind w:left="720"/>
        <w:rPr>
          <w:rFonts w:ascii="Graphik" w:hAnsi="Graphik"/>
          <w:lang w:val="en-GB"/>
        </w:rPr>
      </w:pPr>
    </w:p>
    <w:p w14:paraId="4E1AC372" w14:textId="73C8CF77" w:rsidR="00E41E8E" w:rsidRPr="00E41E8E" w:rsidRDefault="00E41E8E" w:rsidP="00F14D3D">
      <w:pPr>
        <w:ind w:left="720"/>
        <w:rPr>
          <w:rFonts w:ascii="Graphik" w:hAnsi="Graphik"/>
          <w:lang w:val="en-GB"/>
        </w:rPr>
      </w:pPr>
    </w:p>
    <w:p w14:paraId="79CC0D60" w14:textId="242A138A" w:rsidR="00E41E8E" w:rsidRPr="00E41E8E" w:rsidRDefault="00E41E8E" w:rsidP="00F14D3D">
      <w:pPr>
        <w:ind w:left="720"/>
        <w:rPr>
          <w:rFonts w:ascii="Graphik" w:hAnsi="Graphik"/>
          <w:lang w:val="en-GB"/>
        </w:rPr>
      </w:pPr>
    </w:p>
    <w:p w14:paraId="04BC9768" w14:textId="317D228D" w:rsidR="00E41E8E" w:rsidRPr="00E41E8E" w:rsidRDefault="00E41E8E" w:rsidP="5A343582">
      <w:pPr>
        <w:ind w:left="576"/>
        <w:rPr>
          <w:rFonts w:ascii="Graphik" w:hAnsi="Graphik"/>
          <w:lang w:val="en-GB"/>
        </w:rPr>
      </w:pPr>
    </w:p>
    <w:p w14:paraId="00839D4C" w14:textId="207332AC" w:rsidR="00E41E8E" w:rsidRPr="00FF2CC0" w:rsidRDefault="00E41E8E" w:rsidP="00FF2CC0">
      <w:pPr>
        <w:pStyle w:val="Heading2"/>
        <w:numPr>
          <w:ilvl w:val="1"/>
          <w:numId w:val="9"/>
        </w:numPr>
        <w:rPr>
          <w:rFonts w:ascii="Graphik" w:hAnsi="Graphik"/>
          <w:lang w:val="en-GB"/>
        </w:rPr>
      </w:pPr>
      <w:bookmarkStart w:id="16" w:name="_Toc98768058"/>
      <w:r w:rsidRPr="00FF2CC0">
        <w:rPr>
          <w:rFonts w:ascii="Graphik" w:hAnsi="Graphik"/>
          <w:lang w:val="en-GB"/>
        </w:rPr>
        <w:lastRenderedPageBreak/>
        <w:t xml:space="preserve">Create a file </w:t>
      </w:r>
      <w:bookmarkStart w:id="17" w:name="OLE_LINK8"/>
      <w:r w:rsidRPr="00FF2CC0">
        <w:rPr>
          <w:rFonts w:ascii="Graphik" w:hAnsi="Graphik"/>
          <w:lang w:val="en-GB"/>
        </w:rPr>
        <w:t>sonar-</w:t>
      </w:r>
      <w:proofErr w:type="spellStart"/>
      <w:proofErr w:type="gramStart"/>
      <w:r w:rsidRPr="00FF2CC0">
        <w:rPr>
          <w:rFonts w:ascii="Graphik" w:hAnsi="Graphik"/>
          <w:lang w:val="en-GB"/>
        </w:rPr>
        <w:t>project.properties</w:t>
      </w:r>
      <w:proofErr w:type="spellEnd"/>
      <w:proofErr w:type="gramEnd"/>
      <w:r w:rsidRPr="00FF2CC0">
        <w:rPr>
          <w:rFonts w:ascii="Graphik" w:hAnsi="Graphik"/>
          <w:lang w:val="en-GB"/>
        </w:rPr>
        <w:t xml:space="preserve"> </w:t>
      </w:r>
      <w:bookmarkEnd w:id="17"/>
      <w:r w:rsidRPr="00FF2CC0">
        <w:rPr>
          <w:rFonts w:ascii="Graphik" w:hAnsi="Graphik"/>
          <w:lang w:val="en-GB"/>
        </w:rPr>
        <w:t>to your project’s root directory</w:t>
      </w:r>
      <w:bookmarkEnd w:id="16"/>
    </w:p>
    <w:p w14:paraId="766401F9" w14:textId="716440F8" w:rsidR="00E41E8E" w:rsidRDefault="00E41E8E" w:rsidP="00E41E8E">
      <w:pPr>
        <w:rPr>
          <w:rFonts w:ascii="Graphik" w:hAnsi="Graphik"/>
          <w:lang w:val="en-GB"/>
        </w:rPr>
      </w:pPr>
      <w:r w:rsidRPr="00E41E8E">
        <w:rPr>
          <w:rFonts w:ascii="Graphik" w:hAnsi="Graphik"/>
          <w:lang w:val="en-GB"/>
        </w:rPr>
        <w:t>The file should contain these configurations:</w:t>
      </w:r>
    </w:p>
    <w:p w14:paraId="2E1D6F8B" w14:textId="77777777" w:rsidR="00E41E8E" w:rsidRPr="00E41E8E" w:rsidRDefault="00E41E8E" w:rsidP="00E41E8E">
      <w:pPr>
        <w:rPr>
          <w:rFonts w:ascii="Graphik" w:hAnsi="Graphik"/>
          <w:lang w:val="en-GB"/>
        </w:rPr>
      </w:pPr>
    </w:p>
    <w:p w14:paraId="2DCC65D0" w14:textId="77777777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bookmarkStart w:id="18" w:name="OLE_LINK3"/>
      <w:r>
        <w:rPr>
          <w:rFonts w:ascii="Courier New" w:hAnsi="Courier New" w:cs="Courier New"/>
          <w:sz w:val="20"/>
          <w:szCs w:val="20"/>
        </w:rPr>
        <w:t># required metadata</w:t>
      </w:r>
    </w:p>
    <w:p w14:paraId="156AA865" w14:textId="451E3C38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sonar.projectKey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=&lt;Project Key&gt;</w:t>
      </w:r>
      <w:r w:rsidR="00FF2CC0">
        <w:rPr>
          <w:rFonts w:ascii="Courier New" w:hAnsi="Courier New" w:cs="Courier New"/>
          <w:sz w:val="20"/>
          <w:szCs w:val="20"/>
        </w:rPr>
        <w:t xml:space="preserve"> - can be the same as the project name</w:t>
      </w:r>
    </w:p>
    <w:p w14:paraId="37CAD746" w14:textId="5875492C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sonar.projectName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=&lt;Project Name&gt;</w:t>
      </w:r>
      <w:r w:rsidR="00FF2CC0">
        <w:rPr>
          <w:rFonts w:ascii="Courier New" w:hAnsi="Courier New" w:cs="Courier New"/>
          <w:sz w:val="20"/>
          <w:szCs w:val="20"/>
        </w:rPr>
        <w:t xml:space="preserve"> - can be the same as the project name</w:t>
      </w:r>
    </w:p>
    <w:p w14:paraId="7BB17530" w14:textId="77777777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sonar.projectVersion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=1.0</w:t>
      </w:r>
    </w:p>
    <w:p w14:paraId="61E9ADB1" w14:textId="77777777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5CB957DC" w14:textId="77777777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 optional description</w:t>
      </w:r>
    </w:p>
    <w:p w14:paraId="4D6C76BA" w14:textId="77777777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sonar.projectDescription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=Scan project.</w:t>
      </w:r>
    </w:p>
    <w:p w14:paraId="5513954F" w14:textId="77777777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6B53EC6F" w14:textId="77777777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 path to source directories (required)</w:t>
      </w:r>
    </w:p>
    <w:p w14:paraId="0DA25E61" w14:textId="77777777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sonar.sources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hAnsi="Courier New" w:cs="Courier New"/>
          <w:sz w:val="20"/>
          <w:szCs w:val="20"/>
        </w:rPr>
        <w:t>/main/java</w:t>
      </w:r>
    </w:p>
    <w:p w14:paraId="290B730D" w14:textId="77777777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sonar.java.source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= 1.11</w:t>
      </w:r>
    </w:p>
    <w:p w14:paraId="37497BF6" w14:textId="77777777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192555BA" w14:textId="77777777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 path to test source directories (optional)</w:t>
      </w:r>
    </w:p>
    <w:p w14:paraId="48566D61" w14:textId="77777777" w:rsidR="00E41E8E" w:rsidRDefault="00E41E8E" w:rsidP="00E41E8E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sonar.tests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=testDir1,testDir2</w:t>
      </w:r>
    </w:p>
    <w:p w14:paraId="36AEED8B" w14:textId="77777777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 path to project binaries (optional), for example directory of Java bytecode</w:t>
      </w:r>
    </w:p>
    <w:p w14:paraId="6FDBB606" w14:textId="77777777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sonar.binaries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sz w:val="20"/>
          <w:szCs w:val="20"/>
        </w:rPr>
        <w:t>binDir</w:t>
      </w:r>
      <w:proofErr w:type="spellEnd"/>
    </w:p>
    <w:p w14:paraId="5AE2FDC9" w14:textId="77777777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sonar.java.binaries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=target</w:t>
      </w:r>
    </w:p>
    <w:p w14:paraId="512F00BA" w14:textId="77777777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</w:p>
    <w:p w14:paraId="133BD151" w14:textId="77777777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 optional comma-separated list of paths to libraries. Only path to JAR file is supported.</w:t>
      </w:r>
    </w:p>
    <w:p w14:paraId="78D9B98F" w14:textId="77777777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</w:t>
      </w:r>
      <w:proofErr w:type="gramStart"/>
      <w:r>
        <w:rPr>
          <w:rFonts w:ascii="Courier New" w:hAnsi="Courier New" w:cs="Courier New"/>
          <w:sz w:val="20"/>
          <w:szCs w:val="20"/>
        </w:rPr>
        <w:t>sonar.libraries</w:t>
      </w:r>
      <w:proofErr w:type="gramEnd"/>
      <w:r>
        <w:rPr>
          <w:rFonts w:ascii="Courier New" w:hAnsi="Courier New" w:cs="Courier New"/>
          <w:sz w:val="20"/>
          <w:szCs w:val="20"/>
        </w:rPr>
        <w:t>=lib/*.jar</w:t>
      </w:r>
    </w:p>
    <w:p w14:paraId="53B09870" w14:textId="77777777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 The value of the property must be the key </w:t>
      </w:r>
      <w:proofErr w:type="gramStart"/>
      <w:r>
        <w:rPr>
          <w:rFonts w:ascii="Courier New" w:hAnsi="Courier New" w:cs="Courier New"/>
          <w:sz w:val="20"/>
          <w:szCs w:val="20"/>
        </w:rPr>
        <w:t>of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the language.</w:t>
      </w:r>
    </w:p>
    <w:p w14:paraId="38D4D356" w14:textId="77777777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sonar.language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=java</w:t>
      </w:r>
    </w:p>
    <w:p w14:paraId="57BC4B21" w14:textId="77777777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</w:p>
    <w:p w14:paraId="6D9B165D" w14:textId="77777777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 Additional parameters</w:t>
      </w:r>
    </w:p>
    <w:p w14:paraId="71B5E4C5" w14:textId="77777777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</w:p>
    <w:p w14:paraId="6A16447D" w14:textId="14393910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sonar.my.property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=value</w:t>
      </w:r>
    </w:p>
    <w:p w14:paraId="724ED7CD" w14:textId="2CE0F3C3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 setting sonar credentials through generated token</w:t>
      </w:r>
    </w:p>
    <w:p w14:paraId="4CF44320" w14:textId="5876A564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sonar.login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=&lt;generated token from </w:t>
      </w:r>
      <w:proofErr w:type="spellStart"/>
      <w:r>
        <w:rPr>
          <w:rFonts w:ascii="Courier New" w:hAnsi="Courier New" w:cs="Courier New"/>
          <w:sz w:val="20"/>
          <w:szCs w:val="20"/>
        </w:rPr>
        <w:t>sonarqube</w:t>
      </w:r>
      <w:proofErr w:type="spellEnd"/>
      <w:r w:rsidR="00FF2CC0">
        <w:rPr>
          <w:rFonts w:ascii="Courier New" w:hAnsi="Courier New" w:cs="Courier New"/>
          <w:sz w:val="20"/>
          <w:szCs w:val="20"/>
        </w:rPr>
        <w:t>***</w:t>
      </w:r>
      <w:r>
        <w:rPr>
          <w:rFonts w:ascii="Courier New" w:hAnsi="Courier New" w:cs="Courier New"/>
          <w:sz w:val="20"/>
          <w:szCs w:val="20"/>
        </w:rPr>
        <w:t>&gt;</w:t>
      </w:r>
    </w:p>
    <w:p w14:paraId="2D083B82" w14:textId="2FDFA2F3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</w:p>
    <w:p w14:paraId="317B0B03" w14:textId="6A0E3A77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 setting the port of </w:t>
      </w:r>
      <w:proofErr w:type="spellStart"/>
      <w:r>
        <w:rPr>
          <w:rFonts w:ascii="Courier New" w:hAnsi="Courier New" w:cs="Courier New"/>
          <w:sz w:val="20"/>
          <w:szCs w:val="20"/>
        </w:rPr>
        <w:t>sonarqube</w:t>
      </w:r>
      <w:proofErr w:type="spellEnd"/>
    </w:p>
    <w:p w14:paraId="17CCADC1" w14:textId="67D328BC" w:rsidR="00E41E8E" w:rsidRDefault="00FF2CC0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 </w:t>
      </w:r>
      <w:r w:rsidR="00E41E8E" w:rsidRPr="00E41E8E">
        <w:rPr>
          <w:rFonts w:ascii="Courier New" w:hAnsi="Courier New" w:cs="Courier New"/>
          <w:sz w:val="20"/>
          <w:szCs w:val="20"/>
        </w:rPr>
        <w:t>sonar.host.url=</w:t>
      </w:r>
      <w:r w:rsidR="00E41E8E">
        <w:rPr>
          <w:rFonts w:ascii="Courier New" w:hAnsi="Courier New" w:cs="Courier New"/>
          <w:sz w:val="20"/>
          <w:szCs w:val="20"/>
        </w:rPr>
        <w:t xml:space="preserve">&lt;port where </w:t>
      </w:r>
      <w:proofErr w:type="spellStart"/>
      <w:r w:rsidR="00E41E8E">
        <w:rPr>
          <w:rFonts w:ascii="Courier New" w:hAnsi="Courier New" w:cs="Courier New"/>
          <w:sz w:val="20"/>
          <w:szCs w:val="20"/>
        </w:rPr>
        <w:t>sonarqube</w:t>
      </w:r>
      <w:proofErr w:type="spellEnd"/>
      <w:r w:rsidR="00E41E8E">
        <w:rPr>
          <w:rFonts w:ascii="Courier New" w:hAnsi="Courier New" w:cs="Courier New"/>
          <w:sz w:val="20"/>
          <w:szCs w:val="20"/>
        </w:rPr>
        <w:t xml:space="preserve"> is running&gt;</w:t>
      </w:r>
    </w:p>
    <w:p w14:paraId="74F5F20D" w14:textId="4A83CF36" w:rsidR="00FF2CC0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3F2378BD">
        <w:rPr>
          <w:rFonts w:ascii="Courier New" w:hAnsi="Courier New" w:cs="Courier New"/>
          <w:sz w:val="20"/>
          <w:szCs w:val="20"/>
        </w:rPr>
        <w:t xml:space="preserve"># ex: </w:t>
      </w:r>
    </w:p>
    <w:p w14:paraId="3EE5CE42" w14:textId="1BD27C44" w:rsidR="00E41E8E" w:rsidRDefault="00FF2CC0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E41E8E">
        <w:rPr>
          <w:rFonts w:ascii="Courier New" w:hAnsi="Courier New" w:cs="Courier New"/>
          <w:sz w:val="20"/>
          <w:szCs w:val="20"/>
        </w:rPr>
        <w:t>sonar.host.url</w:t>
      </w:r>
      <w:r>
        <w:rPr>
          <w:rFonts w:ascii="Courier New" w:hAnsi="Courier New" w:cs="Courier New"/>
          <w:sz w:val="20"/>
          <w:szCs w:val="20"/>
        </w:rPr>
        <w:t>=</w:t>
      </w:r>
      <w:r w:rsidR="00E41E8E" w:rsidRPr="00E41E8E">
        <w:rPr>
          <w:rFonts w:ascii="Courier New" w:hAnsi="Courier New" w:cs="Courier New"/>
          <w:sz w:val="20"/>
          <w:szCs w:val="20"/>
        </w:rPr>
        <w:t>http://</w:t>
      </w:r>
      <w:r w:rsidR="00E41E8E">
        <w:rPr>
          <w:rFonts w:ascii="Courier New" w:hAnsi="Courier New" w:cs="Courier New"/>
          <w:sz w:val="20"/>
          <w:szCs w:val="20"/>
        </w:rPr>
        <w:t>localhost</w:t>
      </w:r>
      <w:r w:rsidR="00E41E8E" w:rsidRPr="00E41E8E">
        <w:rPr>
          <w:rFonts w:ascii="Courier New" w:hAnsi="Courier New" w:cs="Courier New"/>
          <w:sz w:val="20"/>
          <w:szCs w:val="20"/>
        </w:rPr>
        <w:t>:9000</w:t>
      </w:r>
    </w:p>
    <w:p w14:paraId="21D1C938" w14:textId="08212C55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</w:p>
    <w:p w14:paraId="7BAE7B30" w14:textId="4792A98C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</w:t>
      </w:r>
      <w:proofErr w:type="gramStart"/>
      <w:r>
        <w:rPr>
          <w:rFonts w:ascii="Courier New" w:hAnsi="Courier New" w:cs="Courier New"/>
          <w:sz w:val="20"/>
          <w:szCs w:val="20"/>
        </w:rPr>
        <w:t>prevent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scm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error</w:t>
      </w:r>
    </w:p>
    <w:p w14:paraId="607F4C5B" w14:textId="1A53C327" w:rsidR="00E41E8E" w:rsidRDefault="00E41E8E" w:rsidP="183C3133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E41E8E">
        <w:rPr>
          <w:rFonts w:ascii="Courier New" w:hAnsi="Courier New" w:cs="Courier New"/>
          <w:sz w:val="20"/>
          <w:szCs w:val="20"/>
        </w:rPr>
        <w:t>sonar.scm.disabled</w:t>
      </w:r>
      <w:proofErr w:type="spellEnd"/>
      <w:proofErr w:type="gramEnd"/>
      <w:r w:rsidRPr="00E41E8E">
        <w:rPr>
          <w:rFonts w:ascii="Courier New" w:hAnsi="Courier New" w:cs="Courier New"/>
          <w:sz w:val="20"/>
          <w:szCs w:val="20"/>
        </w:rPr>
        <w:t>=true</w:t>
      </w:r>
    </w:p>
    <w:bookmarkEnd w:id="18"/>
    <w:p w14:paraId="668A77F7" w14:textId="77777777" w:rsidR="00FF2CC0" w:rsidRPr="00FF2CC0" w:rsidRDefault="00FF2CC0" w:rsidP="00FF2CC0">
      <w:pPr>
        <w:rPr>
          <w:rFonts w:ascii="Courier New" w:hAnsi="Courier New" w:cs="Courier New"/>
          <w:sz w:val="20"/>
          <w:szCs w:val="20"/>
        </w:rPr>
      </w:pPr>
    </w:p>
    <w:p w14:paraId="045429DD" w14:textId="1C31EE4E" w:rsidR="00FF2CC0" w:rsidRDefault="00FF2CC0" w:rsidP="00E41E8E">
      <w:pPr>
        <w:rPr>
          <w:rFonts w:ascii="Graphik" w:hAnsi="Graphik"/>
          <w:lang w:val="en-GB"/>
        </w:rPr>
      </w:pPr>
    </w:p>
    <w:p w14:paraId="428FE2BA" w14:textId="51B54361" w:rsidR="00FF2CC0" w:rsidRDefault="00FF2CC0" w:rsidP="00E41E8E">
      <w:pPr>
        <w:rPr>
          <w:rFonts w:ascii="Graphik" w:hAnsi="Graphik"/>
          <w:lang w:val="en-GB"/>
        </w:rPr>
      </w:pPr>
      <w:r>
        <w:rPr>
          <w:rFonts w:ascii="Graphik" w:hAnsi="Graphik"/>
          <w:lang w:val="en-GB"/>
        </w:rPr>
        <w:t xml:space="preserve">***this version of sonar requires credential before we can scan our project, but we can provide token, generated by </w:t>
      </w:r>
      <w:proofErr w:type="spellStart"/>
      <w:r>
        <w:rPr>
          <w:rFonts w:ascii="Graphik" w:hAnsi="Graphik"/>
          <w:lang w:val="en-GB"/>
        </w:rPr>
        <w:t>sonarqube</w:t>
      </w:r>
      <w:proofErr w:type="spellEnd"/>
      <w:r>
        <w:rPr>
          <w:rFonts w:ascii="Graphik" w:hAnsi="Graphik"/>
          <w:lang w:val="en-GB"/>
        </w:rPr>
        <w:t xml:space="preserve"> instead of username and password.</w:t>
      </w:r>
    </w:p>
    <w:p w14:paraId="063B671E" w14:textId="13E8211D" w:rsidR="00FF2CC0" w:rsidRDefault="00FF2CC0" w:rsidP="00E41E8E">
      <w:pPr>
        <w:rPr>
          <w:rFonts w:ascii="Graphik" w:hAnsi="Graphik"/>
          <w:lang w:val="en-GB"/>
        </w:rPr>
      </w:pPr>
      <w:r>
        <w:rPr>
          <w:rFonts w:ascii="Graphik" w:hAnsi="Graphik"/>
          <w:lang w:val="en-GB"/>
        </w:rPr>
        <w:lastRenderedPageBreak/>
        <w:t>To generate token, read this documentation:</w:t>
      </w:r>
      <w:r w:rsidRPr="00FF2CC0">
        <w:t xml:space="preserve"> </w:t>
      </w:r>
      <w:hyperlink r:id="rId16" w:history="1">
        <w:r w:rsidRPr="00FF2CC0">
          <w:rPr>
            <w:rStyle w:val="Hyperlink"/>
            <w:rFonts w:ascii="Graphik" w:hAnsi="Graphik"/>
            <w:lang w:val="en-GB"/>
          </w:rPr>
          <w:t>https://docs.sonarqube.org/latest/user-guide/user-token/</w:t>
        </w:r>
      </w:hyperlink>
    </w:p>
    <w:p w14:paraId="4B4B0869" w14:textId="77777777" w:rsidR="00FF2CC0" w:rsidRDefault="00FF2CC0" w:rsidP="00E41E8E">
      <w:pPr>
        <w:rPr>
          <w:rFonts w:ascii="Graphik" w:hAnsi="Graphik"/>
          <w:lang w:val="en-GB"/>
        </w:rPr>
      </w:pPr>
    </w:p>
    <w:p w14:paraId="0484EE0D" w14:textId="4B535A58" w:rsidR="00FF2CC0" w:rsidRPr="00FF2CC0" w:rsidRDefault="00FF2CC0" w:rsidP="00FF2CC0">
      <w:pPr>
        <w:pStyle w:val="ListParagraph"/>
        <w:spacing w:after="0"/>
        <w:rPr>
          <w:rFonts w:ascii="Graphik" w:hAnsi="Graphik" w:cs="Times New Roman"/>
          <w:sz w:val="24"/>
          <w:szCs w:val="24"/>
        </w:rPr>
      </w:pPr>
      <w:r w:rsidRPr="00FF2CC0">
        <w:rPr>
          <w:rFonts w:ascii="Graphik" w:hAnsi="Graphik"/>
          <w:noProof/>
          <w:sz w:val="24"/>
          <w:szCs w:val="24"/>
        </w:rPr>
        <w:drawing>
          <wp:anchor distT="0" distB="0" distL="114300" distR="114300" simplePos="0" relativeHeight="251658246" behindDoc="0" locked="0" layoutInCell="1" allowOverlap="1" wp14:anchorId="3D3C1AC4" wp14:editId="4F8EB7FD">
            <wp:simplePos x="0" y="0"/>
            <wp:positionH relativeFrom="column">
              <wp:posOffset>112541</wp:posOffset>
            </wp:positionH>
            <wp:positionV relativeFrom="paragraph">
              <wp:posOffset>440</wp:posOffset>
            </wp:positionV>
            <wp:extent cx="5943600" cy="2705100"/>
            <wp:effectExtent l="0" t="0" r="0" b="0"/>
            <wp:wrapSquare wrapText="bothSides"/>
            <wp:docPr id="216109815" name="Picture 216109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09815" name="Picture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2CC0">
        <w:rPr>
          <w:rFonts w:ascii="Graphik" w:hAnsi="Graphik" w:cs="Times New Roman"/>
          <w:sz w:val="24"/>
          <w:szCs w:val="24"/>
        </w:rPr>
        <w:t>Note: Project should be a maven project and should be run once so that it has a target folder.</w:t>
      </w:r>
    </w:p>
    <w:p w14:paraId="7AAD130E" w14:textId="77777777" w:rsidR="00FF2CC0" w:rsidRPr="00FF2CC0" w:rsidRDefault="00FF2CC0" w:rsidP="00FF2CC0">
      <w:pPr>
        <w:pStyle w:val="ListParagraph"/>
        <w:spacing w:after="0"/>
        <w:rPr>
          <w:rFonts w:ascii="Graphik" w:hAnsi="Graphik" w:cs="Times New Roman"/>
          <w:sz w:val="24"/>
          <w:szCs w:val="24"/>
        </w:rPr>
      </w:pPr>
    </w:p>
    <w:p w14:paraId="5CC0F1FA" w14:textId="5628856F" w:rsidR="00FF2CC0" w:rsidRDefault="00FF2CC0" w:rsidP="00FF2CC0">
      <w:pPr>
        <w:pStyle w:val="ListParagraph"/>
        <w:spacing w:after="0"/>
        <w:rPr>
          <w:rFonts w:ascii="Graphik" w:hAnsi="Graphik" w:cs="Times New Roman"/>
          <w:sz w:val="24"/>
          <w:szCs w:val="24"/>
        </w:rPr>
      </w:pPr>
      <w:r w:rsidRPr="00FF2CC0">
        <w:rPr>
          <w:rFonts w:ascii="Graphik" w:hAnsi="Graphik" w:cs="Times New Roman"/>
          <w:sz w:val="24"/>
          <w:szCs w:val="24"/>
        </w:rPr>
        <w:t>*Make sure to double check your file to prevent errors like setting the file name into sonar-</w:t>
      </w:r>
      <w:proofErr w:type="spellStart"/>
      <w:proofErr w:type="gramStart"/>
      <w:r w:rsidRPr="00FF2CC0">
        <w:rPr>
          <w:rFonts w:ascii="Graphik" w:hAnsi="Graphik" w:cs="Times New Roman"/>
          <w:sz w:val="24"/>
          <w:szCs w:val="24"/>
        </w:rPr>
        <w:t>project.properties</w:t>
      </w:r>
      <w:proofErr w:type="spellEnd"/>
      <w:proofErr w:type="gramEnd"/>
      <w:r w:rsidRPr="00FF2CC0">
        <w:rPr>
          <w:rFonts w:ascii="Graphik" w:hAnsi="Graphik" w:cs="Times New Roman"/>
          <w:sz w:val="24"/>
          <w:szCs w:val="24"/>
        </w:rPr>
        <w:t xml:space="preserve"> and then the file type will be properties. It will be read as sonar-</w:t>
      </w:r>
      <w:proofErr w:type="spellStart"/>
      <w:proofErr w:type="gramStart"/>
      <w:r w:rsidRPr="00FF2CC0">
        <w:rPr>
          <w:rFonts w:ascii="Graphik" w:hAnsi="Graphik" w:cs="Times New Roman"/>
          <w:sz w:val="24"/>
          <w:szCs w:val="24"/>
        </w:rPr>
        <w:t>project.properties</w:t>
      </w:r>
      <w:proofErr w:type="gramEnd"/>
      <w:r w:rsidRPr="00FF2CC0">
        <w:rPr>
          <w:rFonts w:ascii="Graphik" w:hAnsi="Graphik" w:cs="Times New Roman"/>
          <w:sz w:val="24"/>
          <w:szCs w:val="24"/>
        </w:rPr>
        <w:t>.properties</w:t>
      </w:r>
      <w:proofErr w:type="spellEnd"/>
    </w:p>
    <w:p w14:paraId="6B93E5D0" w14:textId="23E44B62" w:rsidR="00FF2CC0" w:rsidRDefault="00FF2CC0" w:rsidP="00FF2CC0">
      <w:pPr>
        <w:pStyle w:val="ListParagraph"/>
        <w:spacing w:after="0"/>
        <w:rPr>
          <w:rFonts w:ascii="Graphik" w:hAnsi="Graphik" w:cs="Times New Roman"/>
          <w:sz w:val="24"/>
          <w:szCs w:val="24"/>
        </w:rPr>
      </w:pPr>
    </w:p>
    <w:p w14:paraId="082CBAF5" w14:textId="45B983F9" w:rsidR="00FF2CC0" w:rsidRDefault="007933F1" w:rsidP="007933F1">
      <w:pPr>
        <w:pStyle w:val="Heading2"/>
        <w:numPr>
          <w:ilvl w:val="1"/>
          <w:numId w:val="9"/>
        </w:numPr>
        <w:rPr>
          <w:rFonts w:ascii="Graphik" w:hAnsi="Graphik"/>
          <w:b w:val="0"/>
          <w:bCs/>
          <w:sz w:val="22"/>
          <w:szCs w:val="22"/>
        </w:rPr>
      </w:pPr>
      <w:bookmarkStart w:id="19" w:name="_Toc98768059"/>
      <w:bookmarkStart w:id="20" w:name="OLE_LINK1"/>
      <w:r w:rsidRPr="007933F1">
        <w:rPr>
          <w:rFonts w:ascii="Graphik" w:hAnsi="Graphik"/>
        </w:rPr>
        <w:t>Start SonarQube server by launching ‘StartSonar.bat’ under</w:t>
      </w:r>
      <w:r>
        <w:rPr>
          <w:rFonts w:ascii="Graphik" w:hAnsi="Graphik"/>
        </w:rPr>
        <w:t>:</w:t>
      </w:r>
      <w:r>
        <w:rPr>
          <w:rFonts w:ascii="Graphik" w:hAnsi="Graphik"/>
        </w:rPr>
        <w:br/>
      </w:r>
      <w:r w:rsidRPr="007933F1">
        <w:rPr>
          <w:rFonts w:ascii="Graphik" w:hAnsi="Graphik"/>
          <w:b w:val="0"/>
          <w:bCs/>
          <w:sz w:val="22"/>
          <w:szCs w:val="22"/>
        </w:rPr>
        <w:t xml:space="preserve"> </w:t>
      </w:r>
      <w:proofErr w:type="spellStart"/>
      <w:r w:rsidRPr="007933F1">
        <w:rPr>
          <w:rFonts w:ascii="Graphik" w:hAnsi="Graphik"/>
          <w:b w:val="0"/>
          <w:bCs/>
          <w:sz w:val="22"/>
          <w:szCs w:val="22"/>
        </w:rPr>
        <w:t>sonar_server_root_folder</w:t>
      </w:r>
      <w:proofErr w:type="spellEnd"/>
      <w:r w:rsidRPr="007933F1">
        <w:rPr>
          <w:rFonts w:ascii="Graphik" w:hAnsi="Graphik"/>
          <w:b w:val="0"/>
          <w:bCs/>
          <w:sz w:val="22"/>
          <w:szCs w:val="22"/>
        </w:rPr>
        <w:t>\sonarqube-8.9.1. 1.44547\bin\</w:t>
      </w:r>
      <w:proofErr w:type="spellStart"/>
      <w:r w:rsidRPr="007933F1">
        <w:rPr>
          <w:rFonts w:ascii="Graphik" w:hAnsi="Graphik"/>
          <w:b w:val="0"/>
          <w:bCs/>
          <w:sz w:val="22"/>
          <w:szCs w:val="22"/>
        </w:rPr>
        <w:t>machine_OS_version</w:t>
      </w:r>
      <w:proofErr w:type="spellEnd"/>
      <w:r>
        <w:rPr>
          <w:rFonts w:ascii="Times New Roman" w:hAnsi="Times New Roman"/>
          <w:szCs w:val="28"/>
        </w:rPr>
        <w:br/>
      </w:r>
      <w:r w:rsidRPr="007933F1">
        <w:rPr>
          <w:rFonts w:ascii="Graphik" w:hAnsi="Graphik"/>
          <w:b w:val="0"/>
          <w:bCs/>
          <w:sz w:val="22"/>
          <w:szCs w:val="22"/>
        </w:rPr>
        <w:t xml:space="preserve"> example: C:\SONARv4\sonarqube-8.9.1.44547\bin\windows-x86-64</w:t>
      </w:r>
      <w:bookmarkEnd w:id="19"/>
    </w:p>
    <w:p w14:paraId="7908C7D0" w14:textId="2D517009" w:rsidR="007933F1" w:rsidRPr="007933F1" w:rsidRDefault="007933F1" w:rsidP="60E956AE">
      <w:pPr>
        <w:ind w:left="1296"/>
        <w:rPr>
          <w:rFonts w:ascii="Graphik" w:eastAsia="Graphik" w:hAnsi="Graphik" w:cs="Graphik"/>
        </w:rPr>
      </w:pPr>
      <w:r w:rsidRPr="60E956AE">
        <w:rPr>
          <w:rFonts w:ascii="Graphik" w:eastAsia="Graphik" w:hAnsi="Graphik" w:cs="Graphik"/>
        </w:rPr>
        <w:t xml:space="preserve">Note: Wait for the message in the console: </w:t>
      </w:r>
      <w:r w:rsidRPr="60E956AE">
        <w:rPr>
          <w:rFonts w:ascii="Graphik" w:eastAsia="Graphik" w:hAnsi="Graphik" w:cs="Graphik"/>
          <w:b/>
          <w:bCs/>
        </w:rPr>
        <w:t xml:space="preserve">‘SonarQube is up’, </w:t>
      </w:r>
      <w:r w:rsidRPr="60E956AE">
        <w:rPr>
          <w:rFonts w:ascii="Graphik" w:eastAsia="Graphik" w:hAnsi="Graphik" w:cs="Graphik"/>
        </w:rPr>
        <w:t>It should be up and do not close it because that is the server.</w:t>
      </w:r>
    </w:p>
    <w:p w14:paraId="759744FE" w14:textId="5C30653E" w:rsidR="007933F1" w:rsidRDefault="007933F1" w:rsidP="007933F1">
      <w:pPr>
        <w:pStyle w:val="Heading2"/>
        <w:numPr>
          <w:ilvl w:val="1"/>
          <w:numId w:val="9"/>
        </w:numPr>
        <w:rPr>
          <w:rFonts w:ascii="Graphik" w:hAnsi="Graphik"/>
        </w:rPr>
      </w:pPr>
      <w:bookmarkStart w:id="21" w:name="_Toc98768060"/>
      <w:r>
        <w:rPr>
          <w:rFonts w:ascii="Graphik" w:hAnsi="Graphik"/>
        </w:rPr>
        <w:t>Confirm if SonarQube is up by opening it from your browser.</w:t>
      </w:r>
      <w:bookmarkEnd w:id="21"/>
    </w:p>
    <w:bookmarkStart w:id="22" w:name="OLE_LINK20"/>
    <w:p w14:paraId="47A8EBB1" w14:textId="67E2DD03" w:rsidR="007933F1" w:rsidRDefault="00B0219D" w:rsidP="007933F1">
      <w:pPr>
        <w:ind w:left="720" w:firstLine="720"/>
        <w:rPr>
          <w:rFonts w:ascii="Times New Roman" w:hAnsi="Times New Roman"/>
          <w:sz w:val="28"/>
          <w:szCs w:val="28"/>
        </w:rPr>
      </w:pPr>
      <w:r>
        <w:fldChar w:fldCharType="begin"/>
      </w:r>
      <w:r>
        <w:instrText>HYPERLINK "http://localhost:9000"</w:instrText>
      </w:r>
      <w:r>
        <w:fldChar w:fldCharType="separate"/>
      </w:r>
      <w:r w:rsidR="007933F1" w:rsidRPr="00A62101">
        <w:rPr>
          <w:rStyle w:val="Hyperlink"/>
          <w:rFonts w:ascii="Times New Roman" w:hAnsi="Times New Roman"/>
          <w:sz w:val="28"/>
          <w:szCs w:val="28"/>
        </w:rPr>
        <w:t>http://localhost:9000</w:t>
      </w:r>
      <w:r>
        <w:rPr>
          <w:rStyle w:val="Hyperlink"/>
          <w:rFonts w:ascii="Times New Roman" w:hAnsi="Times New Roman"/>
          <w:sz w:val="28"/>
          <w:szCs w:val="28"/>
        </w:rPr>
        <w:fldChar w:fldCharType="end"/>
      </w:r>
    </w:p>
    <w:bookmarkEnd w:id="22"/>
    <w:p w14:paraId="0545AFC8" w14:textId="70116010" w:rsidR="007933F1" w:rsidRDefault="007933F1" w:rsidP="007933F1">
      <w:pPr>
        <w:ind w:left="720" w:firstLine="720"/>
        <w:rPr>
          <w:rFonts w:ascii="Times New Roman" w:hAnsi="Times New Roman"/>
          <w:sz w:val="28"/>
          <w:szCs w:val="28"/>
        </w:rPr>
      </w:pPr>
    </w:p>
    <w:p w14:paraId="4DC27D11" w14:textId="6384035F" w:rsidR="00A4705A" w:rsidRDefault="00A4705A" w:rsidP="00A4705A">
      <w:pPr>
        <w:pStyle w:val="Heading2"/>
        <w:numPr>
          <w:ilvl w:val="1"/>
          <w:numId w:val="9"/>
        </w:numPr>
        <w:rPr>
          <w:rFonts w:ascii="Graphik" w:hAnsi="Graphik"/>
        </w:rPr>
      </w:pPr>
      <w:bookmarkStart w:id="23" w:name="_Toc98768061"/>
      <w:r>
        <w:rPr>
          <w:rFonts w:ascii="Graphik" w:hAnsi="Graphik"/>
        </w:rPr>
        <w:lastRenderedPageBreak/>
        <w:t xml:space="preserve">Login as admin using the following default credentials: </w:t>
      </w:r>
      <w:bookmarkStart w:id="24" w:name="OLE_LINK21"/>
      <w:r w:rsidRPr="0089055D">
        <w:rPr>
          <w:rFonts w:ascii="Graphik" w:hAnsi="Graphik"/>
          <w:sz w:val="24"/>
          <w:szCs w:val="24"/>
        </w:rPr>
        <w:t>username: admin</w:t>
      </w:r>
      <w:r w:rsidRPr="0089055D">
        <w:rPr>
          <w:rFonts w:ascii="Graphik" w:hAnsi="Graphik"/>
          <w:sz w:val="24"/>
          <w:szCs w:val="24"/>
        </w:rPr>
        <w:br/>
        <w:t>password: admin</w:t>
      </w:r>
      <w:bookmarkEnd w:id="23"/>
    </w:p>
    <w:p w14:paraId="5A82373D" w14:textId="4B679743" w:rsidR="00A4705A" w:rsidRDefault="00A4705A" w:rsidP="00A4705A">
      <w:pPr>
        <w:pStyle w:val="Heading2"/>
        <w:numPr>
          <w:ilvl w:val="1"/>
          <w:numId w:val="9"/>
        </w:numPr>
        <w:rPr>
          <w:rFonts w:ascii="Graphik" w:hAnsi="Graphik"/>
        </w:rPr>
      </w:pPr>
      <w:bookmarkStart w:id="25" w:name="_Toc98768062"/>
      <w:bookmarkEnd w:id="20"/>
      <w:bookmarkEnd w:id="24"/>
      <w:r>
        <w:rPr>
          <w:rFonts w:ascii="Graphik" w:hAnsi="Graphik"/>
        </w:rPr>
        <w:t>Import Accenture Quality profile to SonarQube by doing the following:</w:t>
      </w:r>
      <w:bookmarkEnd w:id="25"/>
    </w:p>
    <w:p w14:paraId="2C8FDC68" w14:textId="77777777" w:rsidR="00A4705A" w:rsidRPr="00A4705A" w:rsidRDefault="00A4705A" w:rsidP="00A4705A">
      <w:pPr>
        <w:pStyle w:val="ListParagraph"/>
        <w:numPr>
          <w:ilvl w:val="0"/>
          <w:numId w:val="21"/>
        </w:numPr>
        <w:rPr>
          <w:rFonts w:ascii="Graphik" w:hAnsi="Graphik"/>
          <w:sz w:val="24"/>
          <w:szCs w:val="24"/>
        </w:rPr>
      </w:pPr>
      <w:r w:rsidRPr="00A4705A">
        <w:rPr>
          <w:rFonts w:ascii="Graphik" w:hAnsi="Graphik"/>
          <w:sz w:val="24"/>
          <w:szCs w:val="24"/>
        </w:rPr>
        <w:t xml:space="preserve">Go to </w:t>
      </w:r>
      <w:bookmarkStart w:id="26" w:name="OLE_LINK7"/>
      <w:r w:rsidRPr="00A4705A">
        <w:rPr>
          <w:rFonts w:ascii="Graphik" w:hAnsi="Graphik"/>
          <w:sz w:val="24"/>
          <w:szCs w:val="24"/>
        </w:rPr>
        <w:t>http://localhost:9000/profiles</w:t>
      </w:r>
      <w:bookmarkEnd w:id="26"/>
    </w:p>
    <w:p w14:paraId="2607466B" w14:textId="1A011F1A" w:rsidR="00A4705A" w:rsidRPr="00A4705A" w:rsidRDefault="00A4705A" w:rsidP="00A4705A">
      <w:pPr>
        <w:pStyle w:val="ListParagraph"/>
        <w:numPr>
          <w:ilvl w:val="0"/>
          <w:numId w:val="21"/>
        </w:numPr>
        <w:rPr>
          <w:rFonts w:ascii="Graphik" w:hAnsi="Graphik"/>
          <w:sz w:val="24"/>
          <w:szCs w:val="24"/>
        </w:rPr>
      </w:pPr>
      <w:r w:rsidRPr="00A4705A">
        <w:rPr>
          <w:rFonts w:ascii="Graphik" w:hAnsi="Graphik"/>
          <w:sz w:val="24"/>
          <w:szCs w:val="24"/>
        </w:rPr>
        <w:t>On the top right most of the page, click on 'Restore' beside 'Create' button.</w:t>
      </w:r>
    </w:p>
    <w:p w14:paraId="00253909" w14:textId="3D641A6D" w:rsidR="00A4705A" w:rsidRPr="00A4705A" w:rsidRDefault="00A4705A" w:rsidP="00A4705A">
      <w:pPr>
        <w:pStyle w:val="ListParagraph"/>
        <w:numPr>
          <w:ilvl w:val="0"/>
          <w:numId w:val="21"/>
        </w:numPr>
        <w:rPr>
          <w:rFonts w:ascii="Graphik" w:hAnsi="Graphik"/>
          <w:sz w:val="24"/>
          <w:szCs w:val="24"/>
        </w:rPr>
      </w:pPr>
      <w:r w:rsidRPr="00A4705A">
        <w:rPr>
          <w:rFonts w:ascii="Graphik" w:hAnsi="Graphik"/>
          <w:sz w:val="24"/>
          <w:szCs w:val="24"/>
        </w:rPr>
        <w:t>Click on 'Choose File' and locate 'accenture-java-qualityprofile-v</w:t>
      </w:r>
      <w:r>
        <w:rPr>
          <w:rFonts w:ascii="Graphik" w:hAnsi="Graphik"/>
          <w:sz w:val="24"/>
          <w:szCs w:val="24"/>
        </w:rPr>
        <w:t>4</w:t>
      </w:r>
      <w:r w:rsidRPr="00A4705A">
        <w:rPr>
          <w:rFonts w:ascii="Graphik" w:hAnsi="Graphik"/>
          <w:sz w:val="24"/>
          <w:szCs w:val="24"/>
        </w:rPr>
        <w:t>.0.xml' in your local</w:t>
      </w:r>
      <w:r w:rsidR="0089055D">
        <w:rPr>
          <w:rFonts w:ascii="Graphik" w:hAnsi="Graphik"/>
          <w:sz w:val="24"/>
          <w:szCs w:val="24"/>
        </w:rPr>
        <w:t xml:space="preserve"> </w:t>
      </w:r>
      <w:r w:rsidR="0089055D" w:rsidRPr="00A4705A">
        <w:rPr>
          <w:rFonts w:ascii="Graphik" w:hAnsi="Graphik"/>
          <w:sz w:val="24"/>
          <w:szCs w:val="24"/>
        </w:rPr>
        <w:t>folder,</w:t>
      </w:r>
      <w:r>
        <w:rPr>
          <w:rFonts w:ascii="Graphik" w:hAnsi="Graphik"/>
          <w:sz w:val="24"/>
          <w:szCs w:val="24"/>
        </w:rPr>
        <w:t xml:space="preserve"> which is stated in the pre-requisite section</w:t>
      </w:r>
      <w:r w:rsidRPr="00A4705A">
        <w:rPr>
          <w:rFonts w:ascii="Graphik" w:hAnsi="Graphik"/>
          <w:sz w:val="24"/>
          <w:szCs w:val="24"/>
        </w:rPr>
        <w:t>, finally click on 'Restore'.</w:t>
      </w:r>
    </w:p>
    <w:p w14:paraId="2F09D0A8" w14:textId="007ECFA3" w:rsidR="00A4705A" w:rsidRPr="00A4705A" w:rsidRDefault="00A4705A" w:rsidP="00A4705A">
      <w:pPr>
        <w:pStyle w:val="ListParagraph"/>
        <w:numPr>
          <w:ilvl w:val="0"/>
          <w:numId w:val="21"/>
        </w:numPr>
        <w:rPr>
          <w:rFonts w:ascii="Graphik" w:hAnsi="Graphik"/>
          <w:sz w:val="24"/>
          <w:szCs w:val="24"/>
        </w:rPr>
      </w:pPr>
      <w:r w:rsidRPr="00A4705A">
        <w:rPr>
          <w:rFonts w:ascii="Graphik" w:hAnsi="Graphik"/>
          <w:sz w:val="24"/>
          <w:szCs w:val="24"/>
        </w:rPr>
        <w:t>It should display: 1</w:t>
      </w:r>
      <w:r>
        <w:rPr>
          <w:rFonts w:ascii="Graphik" w:hAnsi="Graphik"/>
          <w:sz w:val="24"/>
          <w:szCs w:val="24"/>
        </w:rPr>
        <w:t>75</w:t>
      </w:r>
      <w:r w:rsidRPr="00A4705A">
        <w:rPr>
          <w:rFonts w:ascii="Graphik" w:hAnsi="Graphik"/>
          <w:sz w:val="24"/>
          <w:szCs w:val="24"/>
        </w:rPr>
        <w:t xml:space="preserve"> rule(s) restored in profile "accenture-java-qualityprofile-v</w:t>
      </w:r>
      <w:r>
        <w:rPr>
          <w:rFonts w:ascii="Graphik" w:hAnsi="Graphik"/>
          <w:sz w:val="24"/>
          <w:szCs w:val="24"/>
        </w:rPr>
        <w:t>4</w:t>
      </w:r>
      <w:r w:rsidRPr="00A4705A">
        <w:rPr>
          <w:rFonts w:ascii="Graphik" w:hAnsi="Graphik"/>
          <w:sz w:val="24"/>
          <w:szCs w:val="24"/>
        </w:rPr>
        <w:t>.0"</w:t>
      </w:r>
    </w:p>
    <w:p w14:paraId="6022D056" w14:textId="314E0599" w:rsidR="00A4705A" w:rsidRDefault="00A4705A" w:rsidP="00A4705A">
      <w:pPr>
        <w:pStyle w:val="ListParagraph"/>
        <w:numPr>
          <w:ilvl w:val="0"/>
          <w:numId w:val="21"/>
        </w:numPr>
        <w:rPr>
          <w:rFonts w:ascii="Graphik" w:hAnsi="Graphik"/>
          <w:sz w:val="24"/>
          <w:szCs w:val="24"/>
        </w:rPr>
      </w:pPr>
      <w:r w:rsidRPr="00A4705A">
        <w:rPr>
          <w:rFonts w:ascii="Graphik" w:hAnsi="Graphik"/>
          <w:sz w:val="24"/>
          <w:szCs w:val="24"/>
        </w:rPr>
        <w:t xml:space="preserve">Set the </w:t>
      </w:r>
      <w:r>
        <w:rPr>
          <w:rFonts w:ascii="Graphik" w:hAnsi="Graphik"/>
          <w:sz w:val="24"/>
          <w:szCs w:val="24"/>
        </w:rPr>
        <w:t>a</w:t>
      </w:r>
      <w:r w:rsidRPr="00A4705A">
        <w:rPr>
          <w:rFonts w:ascii="Graphik" w:hAnsi="Graphik"/>
          <w:sz w:val="24"/>
          <w:szCs w:val="24"/>
        </w:rPr>
        <w:t>ccenture-java-qualityprofile</w:t>
      </w:r>
      <w:r>
        <w:rPr>
          <w:rFonts w:ascii="Graphik" w:hAnsi="Graphik"/>
          <w:sz w:val="24"/>
          <w:szCs w:val="24"/>
        </w:rPr>
        <w:t>-v4.0</w:t>
      </w:r>
      <w:r w:rsidRPr="00A4705A">
        <w:rPr>
          <w:rFonts w:ascii="Graphik" w:hAnsi="Graphik"/>
          <w:sz w:val="24"/>
          <w:szCs w:val="24"/>
        </w:rPr>
        <w:t xml:space="preserve"> as default by clicking the settings button then set as default.</w:t>
      </w:r>
    </w:p>
    <w:p w14:paraId="0348B9D7" w14:textId="0C7377AB" w:rsidR="00A4705A" w:rsidRDefault="00A4705A" w:rsidP="00A4705A">
      <w:pPr>
        <w:pStyle w:val="Heading2"/>
        <w:numPr>
          <w:ilvl w:val="1"/>
          <w:numId w:val="9"/>
        </w:numPr>
        <w:rPr>
          <w:rFonts w:ascii="Graphik" w:hAnsi="Graphik"/>
        </w:rPr>
      </w:pPr>
      <w:bookmarkStart w:id="27" w:name="_Toc98768063"/>
      <w:r>
        <w:rPr>
          <w:rFonts w:ascii="Graphik" w:hAnsi="Graphik"/>
        </w:rPr>
        <w:t xml:space="preserve">Go to your project’s root directory, then open </w:t>
      </w:r>
      <w:proofErr w:type="spellStart"/>
      <w:r>
        <w:rPr>
          <w:rFonts w:ascii="Graphik" w:hAnsi="Graphik"/>
        </w:rPr>
        <w:t>cmd</w:t>
      </w:r>
      <w:proofErr w:type="spellEnd"/>
      <w:r>
        <w:rPr>
          <w:rFonts w:ascii="Graphik" w:hAnsi="Graphik"/>
        </w:rPr>
        <w:t>/terminal and execute this command:</w:t>
      </w:r>
      <w:r>
        <w:rPr>
          <w:rFonts w:ascii="Graphik" w:hAnsi="Graphik"/>
        </w:rPr>
        <w:br/>
        <w:t>“</w:t>
      </w:r>
      <w:bookmarkStart w:id="28" w:name="OLE_LINK6"/>
      <w:r>
        <w:rPr>
          <w:rFonts w:ascii="Graphik" w:hAnsi="Graphik"/>
        </w:rPr>
        <w:t>sonar-scanner -X</w:t>
      </w:r>
      <w:bookmarkEnd w:id="28"/>
      <w:r>
        <w:rPr>
          <w:rFonts w:ascii="Graphik" w:hAnsi="Graphik"/>
        </w:rPr>
        <w:t>”</w:t>
      </w:r>
      <w:bookmarkEnd w:id="27"/>
    </w:p>
    <w:p w14:paraId="44C28B4D" w14:textId="7666DAF1" w:rsidR="00A4705A" w:rsidRDefault="00A4705A" w:rsidP="00A4705A"/>
    <w:p w14:paraId="62EA44D0" w14:textId="505EC3BE" w:rsidR="00A4705A" w:rsidRDefault="00A4705A" w:rsidP="00A4705A"/>
    <w:p w14:paraId="38F68711" w14:textId="77777777" w:rsidR="001C0F1A" w:rsidRDefault="001C0F1A" w:rsidP="00A4705A"/>
    <w:p w14:paraId="2E3AEA29" w14:textId="77777777" w:rsidR="001C0F1A" w:rsidRDefault="001C0F1A" w:rsidP="00A4705A"/>
    <w:p w14:paraId="5E88243E" w14:textId="77777777" w:rsidR="00A4705A" w:rsidRPr="00A4705A" w:rsidRDefault="00A4705A" w:rsidP="00A4705A"/>
    <w:p w14:paraId="14D0B1D1" w14:textId="0185A4B2" w:rsidR="00A4705A" w:rsidRDefault="00A4705A" w:rsidP="00A4705A">
      <w:pPr>
        <w:pStyle w:val="Heading2"/>
        <w:numPr>
          <w:ilvl w:val="1"/>
          <w:numId w:val="9"/>
        </w:numPr>
        <w:rPr>
          <w:rFonts w:ascii="Graphik" w:hAnsi="Graphik"/>
        </w:rPr>
      </w:pPr>
      <w:bookmarkStart w:id="29" w:name="_Toc98768064"/>
      <w:r>
        <w:rPr>
          <w:rFonts w:ascii="Graphik" w:hAnsi="Graphik"/>
        </w:rPr>
        <w:t>Wait for the message “</w:t>
      </w:r>
      <w:r w:rsidRPr="00A4705A">
        <w:rPr>
          <w:rFonts w:ascii="Graphik" w:hAnsi="Graphik"/>
        </w:rPr>
        <w:t>EXECUTION SUCCESS</w:t>
      </w:r>
      <w:r>
        <w:rPr>
          <w:rFonts w:ascii="Graphik" w:hAnsi="Graphik"/>
        </w:rPr>
        <w:t xml:space="preserve">” from the command prompt/terminal then go to </w:t>
      </w:r>
      <w:r w:rsidRPr="00A4705A">
        <w:rPr>
          <w:rFonts w:ascii="Graphik" w:hAnsi="Graphik"/>
        </w:rPr>
        <w:t xml:space="preserve">SonarQube's site </w:t>
      </w:r>
      <w:r w:rsidRPr="00A4705A">
        <w:rPr>
          <w:rFonts w:ascii="Graphik" w:hAnsi="Graphik"/>
        </w:rPr>
        <w:lastRenderedPageBreak/>
        <w:t>(http://localhost:9000/projects), your project must appear in SonarQube's dashboard.</w:t>
      </w:r>
      <w:bookmarkEnd w:id="29"/>
    </w:p>
    <w:p w14:paraId="7F0BF51C" w14:textId="060E0DB0" w:rsidR="0037124F" w:rsidRPr="0037124F" w:rsidRDefault="0037124F" w:rsidP="0E5B61C4">
      <w:pPr>
        <w:pStyle w:val="Heading2"/>
        <w:rPr>
          <w:rFonts w:ascii="Graphik" w:hAnsi="Graphik"/>
        </w:rPr>
      </w:pPr>
      <w:bookmarkStart w:id="30" w:name="_Toc98768065"/>
      <w:r w:rsidRPr="0037124F">
        <w:rPr>
          <w:rFonts w:ascii="Graphik" w:hAnsi="Graphik"/>
        </w:rPr>
        <w:t>After every update, you must scan your project again then refresh the browser.</w:t>
      </w:r>
      <w:bookmarkEnd w:id="30"/>
    </w:p>
    <w:p w14:paraId="47E5E83A" w14:textId="77777777" w:rsidR="007933F1" w:rsidRPr="007933F1" w:rsidRDefault="007933F1" w:rsidP="007933F1"/>
    <w:p w14:paraId="4AA8D4A9" w14:textId="77777777" w:rsidR="007933F1" w:rsidRPr="007933F1" w:rsidRDefault="007933F1" w:rsidP="007933F1"/>
    <w:p w14:paraId="00E01FE6" w14:textId="77777777" w:rsidR="007933F1" w:rsidRPr="007933F1" w:rsidRDefault="007933F1" w:rsidP="007933F1"/>
    <w:p w14:paraId="274FD13B" w14:textId="77777777" w:rsidR="007933F1" w:rsidRPr="007933F1" w:rsidRDefault="007933F1" w:rsidP="007933F1"/>
    <w:p w14:paraId="5EA452B1" w14:textId="4D76381C" w:rsidR="00FF2CC0" w:rsidRPr="00FF2CC0" w:rsidRDefault="00FF2CC0" w:rsidP="00E41E8E">
      <w:pPr>
        <w:rPr>
          <w:rFonts w:ascii="Graphik" w:hAnsi="Graphik"/>
          <w:lang w:val="en-GB"/>
        </w:rPr>
      </w:pPr>
    </w:p>
    <w:sectPr w:rsidR="00FF2CC0" w:rsidRPr="00FF2CC0" w:rsidSect="00F14D3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 w:code="1"/>
      <w:pgMar w:top="1440" w:right="1440" w:bottom="1440" w:left="1440" w:header="720" w:footer="11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47D774" w14:textId="77777777" w:rsidR="003D486D" w:rsidRDefault="003D486D" w:rsidP="0024169D">
      <w:r>
        <w:separator/>
      </w:r>
    </w:p>
  </w:endnote>
  <w:endnote w:type="continuationSeparator" w:id="0">
    <w:p w14:paraId="37F0B0F0" w14:textId="77777777" w:rsidR="003D486D" w:rsidRDefault="003D486D" w:rsidP="0024169D">
      <w:r>
        <w:continuationSeparator/>
      </w:r>
    </w:p>
  </w:endnote>
  <w:endnote w:type="continuationNotice" w:id="1">
    <w:p w14:paraId="287D9DEF" w14:textId="77777777" w:rsidR="003D486D" w:rsidRDefault="003D48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altName w:val="Calibri"/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361BC" w14:textId="77777777" w:rsidR="00906F63" w:rsidRDefault="00906F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6F95C" w14:textId="77777777" w:rsidR="00022AF5" w:rsidRPr="00022AF5" w:rsidRDefault="00022AF5" w:rsidP="00022AF5">
    <w:pPr>
      <w:rPr>
        <w:rFonts w:ascii="Segoe UI" w:eastAsia="Times New Roman" w:hAnsi="Segoe UI" w:cs="Segoe UI"/>
        <w:snapToGrid w:val="0"/>
        <w:sz w:val="20"/>
        <w:szCs w:val="20"/>
      </w:rPr>
    </w:pPr>
  </w:p>
  <w:p w14:paraId="0778F4D3" w14:textId="180FEBCF" w:rsidR="00022AF5" w:rsidRPr="00022AF5" w:rsidRDefault="00022AF5" w:rsidP="00022AF5">
    <w:pPr>
      <w:rPr>
        <w:rFonts w:ascii="Calibri" w:eastAsia="Times New Roman" w:hAnsi="Calibri" w:cs="Segoe UI"/>
        <w:snapToGrid w:val="0"/>
        <w:sz w:val="20"/>
        <w:szCs w:val="20"/>
      </w:rPr>
    </w:pPr>
    <w:r w:rsidRPr="00022AF5">
      <w:rPr>
        <w:rFonts w:ascii="Calibri" w:eastAsia="Times New Roman" w:hAnsi="Calibri" w:cs="Segoe UI"/>
        <w:snapToGrid w:val="0"/>
        <w:sz w:val="20"/>
        <w:szCs w:val="20"/>
      </w:rPr>
      <w:fldChar w:fldCharType="begin"/>
    </w:r>
    <w:r w:rsidRPr="00022AF5">
      <w:rPr>
        <w:rFonts w:ascii="Calibri" w:eastAsia="Times New Roman" w:hAnsi="Calibri" w:cs="Segoe UI"/>
        <w:snapToGrid w:val="0"/>
        <w:sz w:val="20"/>
        <w:szCs w:val="20"/>
      </w:rPr>
      <w:instrText xml:space="preserve"> DATE \@ "MM/dd/yy" </w:instrText>
    </w:r>
    <w:r w:rsidRPr="00022AF5">
      <w:rPr>
        <w:rFonts w:ascii="Calibri" w:eastAsia="Times New Roman" w:hAnsi="Calibri" w:cs="Segoe UI"/>
        <w:snapToGrid w:val="0"/>
        <w:sz w:val="20"/>
        <w:szCs w:val="20"/>
      </w:rPr>
      <w:fldChar w:fldCharType="separate"/>
    </w:r>
    <w:r w:rsidR="000A5619">
      <w:rPr>
        <w:rFonts w:ascii="Calibri" w:eastAsia="Times New Roman" w:hAnsi="Calibri" w:cs="Segoe UI"/>
        <w:noProof/>
        <w:snapToGrid w:val="0"/>
        <w:sz w:val="20"/>
        <w:szCs w:val="20"/>
      </w:rPr>
      <w:t>01/10/25</w:t>
    </w:r>
    <w:r w:rsidRPr="00022AF5">
      <w:rPr>
        <w:rFonts w:ascii="Calibri" w:eastAsia="Times New Roman" w:hAnsi="Calibri" w:cs="Segoe UI"/>
        <w:snapToGrid w:val="0"/>
        <w:sz w:val="20"/>
        <w:szCs w:val="20"/>
      </w:rPr>
      <w:fldChar w:fldCharType="end"/>
    </w:r>
    <w:r w:rsidRPr="00022AF5">
      <w:rPr>
        <w:rFonts w:ascii="Calibri" w:eastAsia="Times New Roman" w:hAnsi="Calibri" w:cs="Segoe UI"/>
        <w:snapToGrid w:val="0"/>
        <w:sz w:val="20"/>
        <w:szCs w:val="20"/>
      </w:rPr>
      <w:tab/>
    </w:r>
    <w:r w:rsidRPr="00022AF5">
      <w:rPr>
        <w:rFonts w:ascii="Calibri" w:eastAsia="Times New Roman" w:hAnsi="Calibri" w:cs="Segoe UI"/>
        <w:sz w:val="20"/>
        <w:szCs w:val="20"/>
      </w:rPr>
      <w:tab/>
    </w:r>
    <w:r w:rsidRPr="00022AF5">
      <w:rPr>
        <w:rFonts w:ascii="Calibri" w:eastAsia="Times New Roman" w:hAnsi="Calibri" w:cs="Segoe UI"/>
        <w:sz w:val="20"/>
        <w:szCs w:val="20"/>
      </w:rPr>
      <w:tab/>
      <w:t xml:space="preserve"> </w:t>
    </w:r>
    <w:r w:rsidRPr="00022AF5">
      <w:rPr>
        <w:rFonts w:ascii="Calibri" w:eastAsia="Times New Roman" w:hAnsi="Calibri" w:cs="Segoe UI"/>
        <w:sz w:val="20"/>
        <w:szCs w:val="20"/>
      </w:rPr>
      <w:tab/>
    </w:r>
    <w:r w:rsidRPr="00022AF5">
      <w:rPr>
        <w:rFonts w:ascii="Calibri" w:eastAsia="Times New Roman" w:hAnsi="Calibri" w:cs="Segoe UI"/>
        <w:i/>
        <w:sz w:val="16"/>
        <w:szCs w:val="20"/>
      </w:rPr>
      <w:t>Copyright © 20</w:t>
    </w:r>
    <w:r w:rsidR="003B1689">
      <w:rPr>
        <w:rFonts w:ascii="Calibri" w:eastAsia="Times New Roman" w:hAnsi="Calibri" w:cs="Segoe UI"/>
        <w:i/>
        <w:sz w:val="16"/>
        <w:szCs w:val="20"/>
      </w:rPr>
      <w:t>2</w:t>
    </w:r>
    <w:r w:rsidR="00906F63">
      <w:rPr>
        <w:rFonts w:ascii="Calibri" w:eastAsia="Times New Roman" w:hAnsi="Calibri" w:cs="Segoe UI"/>
        <w:i/>
        <w:sz w:val="16"/>
        <w:szCs w:val="20"/>
      </w:rPr>
      <w:t>2</w:t>
    </w:r>
    <w:r w:rsidRPr="00022AF5">
      <w:rPr>
        <w:rFonts w:ascii="Calibri" w:eastAsia="Times New Roman" w:hAnsi="Calibri" w:cs="Segoe UI"/>
        <w:i/>
        <w:sz w:val="16"/>
        <w:szCs w:val="20"/>
      </w:rPr>
      <w:t xml:space="preserve"> Accenture.</w:t>
    </w:r>
    <w:r w:rsidRPr="00022AF5">
      <w:rPr>
        <w:rFonts w:ascii="Calibri" w:eastAsia="Times New Roman" w:hAnsi="Calibri" w:cs="Segoe UI"/>
        <w:i/>
        <w:sz w:val="18"/>
        <w:szCs w:val="20"/>
      </w:rPr>
      <w:t xml:space="preserve"> </w:t>
    </w:r>
    <w:r w:rsidRPr="00022AF5">
      <w:rPr>
        <w:rFonts w:ascii="Calibri" w:eastAsia="Times New Roman" w:hAnsi="Calibri" w:cs="Segoe UI"/>
        <w:sz w:val="20"/>
        <w:szCs w:val="20"/>
      </w:rPr>
      <w:t xml:space="preserve">        </w:t>
    </w:r>
    <w:r w:rsidRPr="00022AF5">
      <w:rPr>
        <w:rFonts w:ascii="Calibri" w:eastAsia="Times New Roman" w:hAnsi="Calibri" w:cs="Segoe UI"/>
        <w:sz w:val="20"/>
        <w:szCs w:val="20"/>
      </w:rPr>
      <w:tab/>
    </w:r>
    <w:r w:rsidRPr="00022AF5">
      <w:rPr>
        <w:rFonts w:ascii="Calibri" w:eastAsia="Times New Roman" w:hAnsi="Calibri" w:cs="Segoe UI"/>
        <w:sz w:val="20"/>
        <w:szCs w:val="20"/>
      </w:rPr>
      <w:tab/>
    </w:r>
    <w:r w:rsidRPr="00022AF5">
      <w:rPr>
        <w:rFonts w:ascii="Calibri" w:eastAsia="Times New Roman" w:hAnsi="Calibri" w:cs="Segoe UI"/>
        <w:snapToGrid w:val="0"/>
        <w:sz w:val="20"/>
        <w:szCs w:val="20"/>
      </w:rPr>
      <w:t xml:space="preserve">Page </w:t>
    </w:r>
    <w:r w:rsidRPr="00022AF5">
      <w:rPr>
        <w:rFonts w:ascii="Calibri" w:eastAsia="Times New Roman" w:hAnsi="Calibri" w:cs="Segoe UI"/>
        <w:snapToGrid w:val="0"/>
        <w:sz w:val="20"/>
        <w:szCs w:val="20"/>
      </w:rPr>
      <w:fldChar w:fldCharType="begin"/>
    </w:r>
    <w:r w:rsidRPr="00022AF5">
      <w:rPr>
        <w:rFonts w:ascii="Calibri" w:eastAsia="Times New Roman" w:hAnsi="Calibri" w:cs="Segoe UI"/>
        <w:snapToGrid w:val="0"/>
        <w:sz w:val="20"/>
        <w:szCs w:val="20"/>
      </w:rPr>
      <w:instrText xml:space="preserve"> PAGE </w:instrText>
    </w:r>
    <w:r w:rsidRPr="00022AF5">
      <w:rPr>
        <w:rFonts w:ascii="Calibri" w:eastAsia="Times New Roman" w:hAnsi="Calibri" w:cs="Segoe UI"/>
        <w:snapToGrid w:val="0"/>
        <w:sz w:val="20"/>
        <w:szCs w:val="20"/>
      </w:rPr>
      <w:fldChar w:fldCharType="separate"/>
    </w:r>
    <w:r w:rsidRPr="00022AF5">
      <w:rPr>
        <w:rFonts w:ascii="Calibri" w:eastAsia="Times New Roman" w:hAnsi="Calibri" w:cs="Segoe UI"/>
        <w:snapToGrid w:val="0"/>
        <w:sz w:val="20"/>
        <w:szCs w:val="20"/>
      </w:rPr>
      <w:t>2</w:t>
    </w:r>
    <w:r w:rsidRPr="00022AF5">
      <w:rPr>
        <w:rFonts w:ascii="Calibri" w:eastAsia="Times New Roman" w:hAnsi="Calibri" w:cs="Segoe UI"/>
        <w:snapToGrid w:val="0"/>
        <w:sz w:val="20"/>
        <w:szCs w:val="20"/>
      </w:rPr>
      <w:fldChar w:fldCharType="end"/>
    </w:r>
    <w:r w:rsidRPr="00022AF5">
      <w:rPr>
        <w:rFonts w:ascii="Calibri" w:eastAsia="Times New Roman" w:hAnsi="Calibri" w:cs="Segoe UI"/>
        <w:snapToGrid w:val="0"/>
        <w:sz w:val="20"/>
        <w:szCs w:val="20"/>
      </w:rPr>
      <w:t xml:space="preserve"> of </w:t>
    </w:r>
    <w:r w:rsidRPr="00022AF5">
      <w:rPr>
        <w:rFonts w:ascii="Calibri" w:eastAsia="Times New Roman" w:hAnsi="Calibri" w:cs="Segoe UI"/>
        <w:snapToGrid w:val="0"/>
        <w:sz w:val="20"/>
        <w:szCs w:val="20"/>
      </w:rPr>
      <w:fldChar w:fldCharType="begin"/>
    </w:r>
    <w:r w:rsidRPr="00022AF5">
      <w:rPr>
        <w:rFonts w:ascii="Calibri" w:eastAsia="Times New Roman" w:hAnsi="Calibri" w:cs="Segoe UI"/>
        <w:snapToGrid w:val="0"/>
        <w:sz w:val="20"/>
        <w:szCs w:val="20"/>
      </w:rPr>
      <w:instrText xml:space="preserve"> NUMPAGES </w:instrText>
    </w:r>
    <w:r w:rsidRPr="00022AF5">
      <w:rPr>
        <w:rFonts w:ascii="Calibri" w:eastAsia="Times New Roman" w:hAnsi="Calibri" w:cs="Segoe UI"/>
        <w:snapToGrid w:val="0"/>
        <w:sz w:val="20"/>
        <w:szCs w:val="20"/>
      </w:rPr>
      <w:fldChar w:fldCharType="separate"/>
    </w:r>
    <w:r w:rsidRPr="00022AF5">
      <w:rPr>
        <w:rFonts w:ascii="Calibri" w:eastAsia="Times New Roman" w:hAnsi="Calibri" w:cs="Segoe UI"/>
        <w:snapToGrid w:val="0"/>
        <w:sz w:val="20"/>
        <w:szCs w:val="20"/>
      </w:rPr>
      <w:t>9</w:t>
    </w:r>
    <w:r w:rsidRPr="00022AF5">
      <w:rPr>
        <w:rFonts w:ascii="Calibri" w:eastAsia="Times New Roman" w:hAnsi="Calibri" w:cs="Segoe UI"/>
        <w:snapToGrid w:val="0"/>
        <w:sz w:val="20"/>
        <w:szCs w:val="20"/>
      </w:rPr>
      <w:fldChar w:fldCharType="end"/>
    </w:r>
    <w:r w:rsidRPr="00022AF5">
      <w:rPr>
        <w:rFonts w:ascii="Calibri" w:eastAsia="Times New Roman" w:hAnsi="Calibri" w:cs="Segoe UI"/>
        <w:sz w:val="20"/>
        <w:szCs w:val="20"/>
      </w:rPr>
      <w:tab/>
    </w:r>
    <w:r w:rsidRPr="00022AF5">
      <w:rPr>
        <w:rFonts w:ascii="Calibri" w:eastAsia="Times New Roman" w:hAnsi="Calibri" w:cs="Segoe UI"/>
        <w:snapToGrid w:val="0"/>
        <w:sz w:val="20"/>
        <w:szCs w:val="20"/>
      </w:rPr>
      <w:t xml:space="preserve"> </w:t>
    </w:r>
  </w:p>
  <w:p w14:paraId="4654F12F" w14:textId="77777777" w:rsidR="00022AF5" w:rsidRPr="00022AF5" w:rsidRDefault="00022AF5" w:rsidP="00022AF5">
    <w:pPr>
      <w:rPr>
        <w:rFonts w:ascii="Calibri" w:eastAsia="Times New Roman" w:hAnsi="Calibri" w:cs="Segoe UI"/>
        <w:sz w:val="20"/>
        <w:szCs w:val="20"/>
      </w:rPr>
    </w:pPr>
    <w:r w:rsidRPr="00022AF5">
      <w:rPr>
        <w:rFonts w:ascii="Calibri" w:eastAsia="Times New Roman" w:hAnsi="Calibri" w:cs="Segoe UI"/>
        <w:sz w:val="28"/>
        <w:szCs w:val="20"/>
      </w:rPr>
      <w:t>Accenture Confidential</w:t>
    </w:r>
  </w:p>
  <w:p w14:paraId="16314875" w14:textId="77777777" w:rsidR="00022AF5" w:rsidRPr="00022AF5" w:rsidRDefault="00022AF5" w:rsidP="00022A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69CA76" w14:textId="77777777" w:rsidR="00906F63" w:rsidRDefault="00906F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F9528C" w14:textId="77777777" w:rsidR="003D486D" w:rsidRDefault="003D486D" w:rsidP="0024169D">
      <w:r>
        <w:separator/>
      </w:r>
    </w:p>
  </w:footnote>
  <w:footnote w:type="continuationSeparator" w:id="0">
    <w:p w14:paraId="3DF5A209" w14:textId="77777777" w:rsidR="003D486D" w:rsidRDefault="003D486D" w:rsidP="0024169D">
      <w:r>
        <w:continuationSeparator/>
      </w:r>
    </w:p>
  </w:footnote>
  <w:footnote w:type="continuationNotice" w:id="1">
    <w:p w14:paraId="660E2AAE" w14:textId="77777777" w:rsidR="003D486D" w:rsidRDefault="003D48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9C57CD" w14:textId="77777777" w:rsidR="00906F63" w:rsidRDefault="00906F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1A5A7A" w14:textId="1CBA46E7" w:rsidR="00022AF5" w:rsidRPr="00FF2CC0" w:rsidRDefault="00FF2CC0">
    <w:pPr>
      <w:pStyle w:val="Header"/>
    </w:pPr>
    <w:r>
      <w:rPr>
        <w:rFonts w:asciiTheme="minorHAnsi" w:hAnsiTheme="minorHAnsi" w:cs="Segoe UI"/>
      </w:rPr>
      <w:t xml:space="preserve">SonarQube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4B00B5" w14:textId="77777777" w:rsidR="00906F63" w:rsidRDefault="00906F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3064D7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1F66E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785004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3E08D7"/>
    <w:multiLevelType w:val="multilevel"/>
    <w:tmpl w:val="A220418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 w:val="0"/>
        <w:sz w:val="28"/>
        <w:szCs w:val="28"/>
      </w:rPr>
    </w:lvl>
    <w:lvl w:ilvl="2">
      <w:start w:val="1"/>
      <w:numFmt w:val="decimal"/>
      <w:pStyle w:val="Heading3"/>
      <w:isLgl/>
      <w:lvlText w:val="%1.%2.%3."/>
      <w:lvlJc w:val="left"/>
      <w:pPr>
        <w:ind w:left="45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08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374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2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19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4" w15:restartNumberingAfterBreak="0">
    <w:nsid w:val="05E960CF"/>
    <w:multiLevelType w:val="hybridMultilevel"/>
    <w:tmpl w:val="648CC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41E11"/>
    <w:multiLevelType w:val="multilevel"/>
    <w:tmpl w:val="381C1262"/>
    <w:lvl w:ilvl="0">
      <w:start w:val="2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795"/>
        </w:tabs>
        <w:ind w:left="795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1DC3022A"/>
    <w:multiLevelType w:val="multilevel"/>
    <w:tmpl w:val="B32C1E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8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160"/>
      </w:pPr>
      <w:rPr>
        <w:rFonts w:hint="default"/>
      </w:rPr>
    </w:lvl>
  </w:abstractNum>
  <w:abstractNum w:abstractNumId="7" w15:restartNumberingAfterBreak="0">
    <w:nsid w:val="1F054D61"/>
    <w:multiLevelType w:val="multilevel"/>
    <w:tmpl w:val="3C308468"/>
    <w:styleLink w:val="CurrentList1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8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160"/>
      </w:pPr>
      <w:rPr>
        <w:rFonts w:hint="default"/>
      </w:rPr>
    </w:lvl>
  </w:abstractNum>
  <w:abstractNum w:abstractNumId="8" w15:restartNumberingAfterBreak="0">
    <w:nsid w:val="230A6EF7"/>
    <w:multiLevelType w:val="hybridMultilevel"/>
    <w:tmpl w:val="B750039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288402F2"/>
    <w:multiLevelType w:val="hybridMultilevel"/>
    <w:tmpl w:val="73F887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010A8D"/>
    <w:multiLevelType w:val="hybridMultilevel"/>
    <w:tmpl w:val="2CAE5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2224C"/>
    <w:multiLevelType w:val="hybridMultilevel"/>
    <w:tmpl w:val="0C5A3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012175"/>
    <w:multiLevelType w:val="multilevel"/>
    <w:tmpl w:val="2EF49CD8"/>
    <w:lvl w:ilvl="0">
      <w:start w:val="2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tabs>
          <w:tab w:val="num" w:pos="795"/>
        </w:tabs>
        <w:ind w:left="795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  <w:b w:val="0"/>
      </w:rPr>
    </w:lvl>
  </w:abstractNum>
  <w:abstractNum w:abstractNumId="13" w15:restartNumberingAfterBreak="0">
    <w:nsid w:val="4BEC52DE"/>
    <w:multiLevelType w:val="multilevel"/>
    <w:tmpl w:val="CFD0095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4" w15:restartNumberingAfterBreak="0">
    <w:nsid w:val="4C2D12AA"/>
    <w:multiLevelType w:val="multilevel"/>
    <w:tmpl w:val="8E54D9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15" w15:restartNumberingAfterBreak="0">
    <w:nsid w:val="535F2423"/>
    <w:multiLevelType w:val="hybridMultilevel"/>
    <w:tmpl w:val="C3FE81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B685E5D"/>
    <w:multiLevelType w:val="multilevel"/>
    <w:tmpl w:val="05A869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7" w15:restartNumberingAfterBreak="0">
    <w:nsid w:val="5B8A053C"/>
    <w:multiLevelType w:val="hybridMultilevel"/>
    <w:tmpl w:val="F466A758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8" w15:restartNumberingAfterBreak="0">
    <w:nsid w:val="6BD460E6"/>
    <w:multiLevelType w:val="multilevel"/>
    <w:tmpl w:val="E45A14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19" w15:restartNumberingAfterBreak="0">
    <w:nsid w:val="6DD00784"/>
    <w:multiLevelType w:val="hybridMultilevel"/>
    <w:tmpl w:val="E64E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237809">
    <w:abstractNumId w:val="16"/>
  </w:num>
  <w:num w:numId="2" w16cid:durableId="576137206">
    <w:abstractNumId w:val="2"/>
  </w:num>
  <w:num w:numId="3" w16cid:durableId="1177231212">
    <w:abstractNumId w:val="1"/>
  </w:num>
  <w:num w:numId="4" w16cid:durableId="1615944882">
    <w:abstractNumId w:val="0"/>
  </w:num>
  <w:num w:numId="5" w16cid:durableId="296648267">
    <w:abstractNumId w:val="6"/>
  </w:num>
  <w:num w:numId="6" w16cid:durableId="1314023327">
    <w:abstractNumId w:val="18"/>
  </w:num>
  <w:num w:numId="7" w16cid:durableId="797795433">
    <w:abstractNumId w:val="14"/>
  </w:num>
  <w:num w:numId="8" w16cid:durableId="1114440152">
    <w:abstractNumId w:val="7"/>
  </w:num>
  <w:num w:numId="9" w16cid:durableId="1535847005">
    <w:abstractNumId w:val="3"/>
  </w:num>
  <w:num w:numId="10" w16cid:durableId="2090151096">
    <w:abstractNumId w:val="12"/>
  </w:num>
  <w:num w:numId="11" w16cid:durableId="93671720">
    <w:abstractNumId w:val="5"/>
  </w:num>
  <w:num w:numId="12" w16cid:durableId="1768235834">
    <w:abstractNumId w:val="13"/>
  </w:num>
  <w:num w:numId="13" w16cid:durableId="1344471829">
    <w:abstractNumId w:val="9"/>
  </w:num>
  <w:num w:numId="14" w16cid:durableId="2062903353">
    <w:abstractNumId w:val="17"/>
  </w:num>
  <w:num w:numId="15" w16cid:durableId="509565387">
    <w:abstractNumId w:val="4"/>
  </w:num>
  <w:num w:numId="16" w16cid:durableId="914164124">
    <w:abstractNumId w:val="19"/>
  </w:num>
  <w:num w:numId="17" w16cid:durableId="1372995317">
    <w:abstractNumId w:val="11"/>
  </w:num>
  <w:num w:numId="18" w16cid:durableId="609557216">
    <w:abstractNumId w:val="8"/>
  </w:num>
  <w:num w:numId="19" w16cid:durableId="14875524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48120200">
    <w:abstractNumId w:val="10"/>
  </w:num>
  <w:num w:numId="21" w16cid:durableId="389422202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attachedTemplate r:id="rId1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19"/>
  <w:drawingGridVerticalSpacing w:val="181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5B"/>
    <w:rsid w:val="00000E21"/>
    <w:rsid w:val="00004677"/>
    <w:rsid w:val="00022AF5"/>
    <w:rsid w:val="00023719"/>
    <w:rsid w:val="000263C1"/>
    <w:rsid w:val="00033009"/>
    <w:rsid w:val="0003517D"/>
    <w:rsid w:val="00042E17"/>
    <w:rsid w:val="00046C00"/>
    <w:rsid w:val="0004720F"/>
    <w:rsid w:val="00051E81"/>
    <w:rsid w:val="000548CB"/>
    <w:rsid w:val="0005660F"/>
    <w:rsid w:val="00065DCF"/>
    <w:rsid w:val="000A5619"/>
    <w:rsid w:val="000C3040"/>
    <w:rsid w:val="000E4489"/>
    <w:rsid w:val="000F4123"/>
    <w:rsid w:val="00105063"/>
    <w:rsid w:val="00110AE3"/>
    <w:rsid w:val="0011257C"/>
    <w:rsid w:val="00113723"/>
    <w:rsid w:val="001211C7"/>
    <w:rsid w:val="00122B5E"/>
    <w:rsid w:val="0016313A"/>
    <w:rsid w:val="00184214"/>
    <w:rsid w:val="00184A6F"/>
    <w:rsid w:val="00187717"/>
    <w:rsid w:val="00195CC0"/>
    <w:rsid w:val="001A1023"/>
    <w:rsid w:val="001A5634"/>
    <w:rsid w:val="001A6C3B"/>
    <w:rsid w:val="001A7028"/>
    <w:rsid w:val="001B235B"/>
    <w:rsid w:val="001B41C9"/>
    <w:rsid w:val="001B44B2"/>
    <w:rsid w:val="001B7898"/>
    <w:rsid w:val="001C0F1A"/>
    <w:rsid w:val="001C21D5"/>
    <w:rsid w:val="001D4C70"/>
    <w:rsid w:val="001E01A7"/>
    <w:rsid w:val="001E284E"/>
    <w:rsid w:val="001E5727"/>
    <w:rsid w:val="001F020D"/>
    <w:rsid w:val="002138AA"/>
    <w:rsid w:val="00216BDF"/>
    <w:rsid w:val="00223505"/>
    <w:rsid w:val="0022421A"/>
    <w:rsid w:val="00224D3F"/>
    <w:rsid w:val="00232A10"/>
    <w:rsid w:val="0023509C"/>
    <w:rsid w:val="0024169D"/>
    <w:rsid w:val="002418F3"/>
    <w:rsid w:val="00242D2E"/>
    <w:rsid w:val="00250F61"/>
    <w:rsid w:val="00253F8F"/>
    <w:rsid w:val="00257764"/>
    <w:rsid w:val="00261D91"/>
    <w:rsid w:val="00266204"/>
    <w:rsid w:val="0026667B"/>
    <w:rsid w:val="002676DD"/>
    <w:rsid w:val="002833C9"/>
    <w:rsid w:val="002879B3"/>
    <w:rsid w:val="002944CF"/>
    <w:rsid w:val="0029581D"/>
    <w:rsid w:val="002B5EA3"/>
    <w:rsid w:val="002C0A6A"/>
    <w:rsid w:val="002D5D10"/>
    <w:rsid w:val="002D706D"/>
    <w:rsid w:val="002D7327"/>
    <w:rsid w:val="002D7735"/>
    <w:rsid w:val="002E2B8F"/>
    <w:rsid w:val="002E5672"/>
    <w:rsid w:val="002F6D79"/>
    <w:rsid w:val="003017D1"/>
    <w:rsid w:val="00302182"/>
    <w:rsid w:val="00313BED"/>
    <w:rsid w:val="00320AD0"/>
    <w:rsid w:val="00336A15"/>
    <w:rsid w:val="00340F39"/>
    <w:rsid w:val="003416CF"/>
    <w:rsid w:val="0034186A"/>
    <w:rsid w:val="00343C89"/>
    <w:rsid w:val="003475B9"/>
    <w:rsid w:val="00353D6B"/>
    <w:rsid w:val="003604E6"/>
    <w:rsid w:val="00360879"/>
    <w:rsid w:val="0036283F"/>
    <w:rsid w:val="003643CE"/>
    <w:rsid w:val="0036656B"/>
    <w:rsid w:val="0037124F"/>
    <w:rsid w:val="003801D8"/>
    <w:rsid w:val="00382F5C"/>
    <w:rsid w:val="00386A5B"/>
    <w:rsid w:val="003919C8"/>
    <w:rsid w:val="00397CA8"/>
    <w:rsid w:val="003A351C"/>
    <w:rsid w:val="003A3A3F"/>
    <w:rsid w:val="003A70BA"/>
    <w:rsid w:val="003B1689"/>
    <w:rsid w:val="003C12AD"/>
    <w:rsid w:val="003C16FF"/>
    <w:rsid w:val="003D444A"/>
    <w:rsid w:val="003D4553"/>
    <w:rsid w:val="003D486D"/>
    <w:rsid w:val="003E12EE"/>
    <w:rsid w:val="003E3BBB"/>
    <w:rsid w:val="003E4ABA"/>
    <w:rsid w:val="003F1182"/>
    <w:rsid w:val="003F2957"/>
    <w:rsid w:val="00411BC7"/>
    <w:rsid w:val="0041781B"/>
    <w:rsid w:val="0042536A"/>
    <w:rsid w:val="00426A30"/>
    <w:rsid w:val="00434610"/>
    <w:rsid w:val="00434C67"/>
    <w:rsid w:val="0045398F"/>
    <w:rsid w:val="00465E48"/>
    <w:rsid w:val="00466D78"/>
    <w:rsid w:val="00474061"/>
    <w:rsid w:val="00481CBF"/>
    <w:rsid w:val="004876A9"/>
    <w:rsid w:val="004934D2"/>
    <w:rsid w:val="004A36AE"/>
    <w:rsid w:val="004B1642"/>
    <w:rsid w:val="004B4B80"/>
    <w:rsid w:val="004C2E54"/>
    <w:rsid w:val="004C7576"/>
    <w:rsid w:val="004D14C0"/>
    <w:rsid w:val="004D2AD8"/>
    <w:rsid w:val="004E092F"/>
    <w:rsid w:val="004E4631"/>
    <w:rsid w:val="004E6538"/>
    <w:rsid w:val="004F251C"/>
    <w:rsid w:val="005034D1"/>
    <w:rsid w:val="0052241A"/>
    <w:rsid w:val="00537CC7"/>
    <w:rsid w:val="0054011B"/>
    <w:rsid w:val="00544B1B"/>
    <w:rsid w:val="005545CB"/>
    <w:rsid w:val="00555D96"/>
    <w:rsid w:val="00560A77"/>
    <w:rsid w:val="005640C9"/>
    <w:rsid w:val="00564A39"/>
    <w:rsid w:val="00565B8C"/>
    <w:rsid w:val="00582FF8"/>
    <w:rsid w:val="00584F13"/>
    <w:rsid w:val="005A2555"/>
    <w:rsid w:val="005A265C"/>
    <w:rsid w:val="005C0009"/>
    <w:rsid w:val="005C54C7"/>
    <w:rsid w:val="005C5CB7"/>
    <w:rsid w:val="005D200C"/>
    <w:rsid w:val="005D2CE5"/>
    <w:rsid w:val="005F796C"/>
    <w:rsid w:val="0061014F"/>
    <w:rsid w:val="00612061"/>
    <w:rsid w:val="00614880"/>
    <w:rsid w:val="00615054"/>
    <w:rsid w:val="006162F8"/>
    <w:rsid w:val="006174F7"/>
    <w:rsid w:val="00617553"/>
    <w:rsid w:val="00621BDD"/>
    <w:rsid w:val="00622E50"/>
    <w:rsid w:val="00623073"/>
    <w:rsid w:val="00642C5D"/>
    <w:rsid w:val="00654D5C"/>
    <w:rsid w:val="00665351"/>
    <w:rsid w:val="00667097"/>
    <w:rsid w:val="00667CBA"/>
    <w:rsid w:val="0068758A"/>
    <w:rsid w:val="00691E23"/>
    <w:rsid w:val="006A0D74"/>
    <w:rsid w:val="006B18AC"/>
    <w:rsid w:val="006B1ED3"/>
    <w:rsid w:val="006B7422"/>
    <w:rsid w:val="006C13EC"/>
    <w:rsid w:val="006E6D90"/>
    <w:rsid w:val="006E6F0C"/>
    <w:rsid w:val="006F4B4E"/>
    <w:rsid w:val="006F5026"/>
    <w:rsid w:val="006F5060"/>
    <w:rsid w:val="006F5603"/>
    <w:rsid w:val="007256B7"/>
    <w:rsid w:val="00734211"/>
    <w:rsid w:val="00737273"/>
    <w:rsid w:val="00737F67"/>
    <w:rsid w:val="007506CA"/>
    <w:rsid w:val="0075383B"/>
    <w:rsid w:val="00760CDA"/>
    <w:rsid w:val="007619B5"/>
    <w:rsid w:val="00766FE3"/>
    <w:rsid w:val="00773B82"/>
    <w:rsid w:val="00773E17"/>
    <w:rsid w:val="00777317"/>
    <w:rsid w:val="00781EEC"/>
    <w:rsid w:val="007933F1"/>
    <w:rsid w:val="00795D8B"/>
    <w:rsid w:val="00796130"/>
    <w:rsid w:val="007A2661"/>
    <w:rsid w:val="007C6E5C"/>
    <w:rsid w:val="007D3527"/>
    <w:rsid w:val="007E1FF7"/>
    <w:rsid w:val="007F1F9F"/>
    <w:rsid w:val="007F3D39"/>
    <w:rsid w:val="007F5590"/>
    <w:rsid w:val="00800604"/>
    <w:rsid w:val="00800D09"/>
    <w:rsid w:val="00803A91"/>
    <w:rsid w:val="00812AF8"/>
    <w:rsid w:val="00814681"/>
    <w:rsid w:val="00826715"/>
    <w:rsid w:val="00827B9E"/>
    <w:rsid w:val="008317B4"/>
    <w:rsid w:val="008330DC"/>
    <w:rsid w:val="00844C1D"/>
    <w:rsid w:val="00847C3F"/>
    <w:rsid w:val="00871A82"/>
    <w:rsid w:val="00872325"/>
    <w:rsid w:val="0088626B"/>
    <w:rsid w:val="0089055D"/>
    <w:rsid w:val="008924B7"/>
    <w:rsid w:val="008938B4"/>
    <w:rsid w:val="00894BD6"/>
    <w:rsid w:val="008951E6"/>
    <w:rsid w:val="008A7298"/>
    <w:rsid w:val="008B1D29"/>
    <w:rsid w:val="008B68F9"/>
    <w:rsid w:val="008C1F31"/>
    <w:rsid w:val="008C69ED"/>
    <w:rsid w:val="008F4EC1"/>
    <w:rsid w:val="00901EFB"/>
    <w:rsid w:val="00906F63"/>
    <w:rsid w:val="00911254"/>
    <w:rsid w:val="0092057D"/>
    <w:rsid w:val="00924310"/>
    <w:rsid w:val="009257A9"/>
    <w:rsid w:val="0093149A"/>
    <w:rsid w:val="00936D7D"/>
    <w:rsid w:val="00946708"/>
    <w:rsid w:val="009562DD"/>
    <w:rsid w:val="009828B9"/>
    <w:rsid w:val="009915AD"/>
    <w:rsid w:val="00991883"/>
    <w:rsid w:val="009A0C11"/>
    <w:rsid w:val="009A4B7D"/>
    <w:rsid w:val="009A5835"/>
    <w:rsid w:val="009A6CD2"/>
    <w:rsid w:val="009B7C0A"/>
    <w:rsid w:val="009C22C1"/>
    <w:rsid w:val="009C2C23"/>
    <w:rsid w:val="009D2F9B"/>
    <w:rsid w:val="009D64A3"/>
    <w:rsid w:val="009E13DB"/>
    <w:rsid w:val="009F2918"/>
    <w:rsid w:val="009F3C9A"/>
    <w:rsid w:val="00A20B9A"/>
    <w:rsid w:val="00A30B79"/>
    <w:rsid w:val="00A3401C"/>
    <w:rsid w:val="00A35792"/>
    <w:rsid w:val="00A35EDE"/>
    <w:rsid w:val="00A444DB"/>
    <w:rsid w:val="00A451A0"/>
    <w:rsid w:val="00A4705A"/>
    <w:rsid w:val="00A57909"/>
    <w:rsid w:val="00A65A53"/>
    <w:rsid w:val="00A67152"/>
    <w:rsid w:val="00A733E8"/>
    <w:rsid w:val="00A76EF2"/>
    <w:rsid w:val="00A86C7D"/>
    <w:rsid w:val="00A97671"/>
    <w:rsid w:val="00AB7B49"/>
    <w:rsid w:val="00AC2E9E"/>
    <w:rsid w:val="00AC7F4A"/>
    <w:rsid w:val="00AD3D67"/>
    <w:rsid w:val="00AD560C"/>
    <w:rsid w:val="00AE21C7"/>
    <w:rsid w:val="00AF5025"/>
    <w:rsid w:val="00B0219D"/>
    <w:rsid w:val="00B11E7C"/>
    <w:rsid w:val="00B12E40"/>
    <w:rsid w:val="00B2630B"/>
    <w:rsid w:val="00B2755B"/>
    <w:rsid w:val="00B278A1"/>
    <w:rsid w:val="00B3197E"/>
    <w:rsid w:val="00B4287D"/>
    <w:rsid w:val="00B55836"/>
    <w:rsid w:val="00B56ABB"/>
    <w:rsid w:val="00B61880"/>
    <w:rsid w:val="00B66A3F"/>
    <w:rsid w:val="00B748C9"/>
    <w:rsid w:val="00B766AE"/>
    <w:rsid w:val="00B87084"/>
    <w:rsid w:val="00BA2CF0"/>
    <w:rsid w:val="00BC3123"/>
    <w:rsid w:val="00BC356E"/>
    <w:rsid w:val="00BD0178"/>
    <w:rsid w:val="00BD5EF4"/>
    <w:rsid w:val="00BE7B84"/>
    <w:rsid w:val="00BF0089"/>
    <w:rsid w:val="00BF0B7C"/>
    <w:rsid w:val="00BF1C68"/>
    <w:rsid w:val="00BF32EE"/>
    <w:rsid w:val="00BF3A77"/>
    <w:rsid w:val="00C0572B"/>
    <w:rsid w:val="00C11FEB"/>
    <w:rsid w:val="00C14DAE"/>
    <w:rsid w:val="00C14ECB"/>
    <w:rsid w:val="00C15322"/>
    <w:rsid w:val="00C272BE"/>
    <w:rsid w:val="00C53768"/>
    <w:rsid w:val="00C56285"/>
    <w:rsid w:val="00C60EB4"/>
    <w:rsid w:val="00C65405"/>
    <w:rsid w:val="00C67640"/>
    <w:rsid w:val="00C679A2"/>
    <w:rsid w:val="00C71643"/>
    <w:rsid w:val="00C73BBD"/>
    <w:rsid w:val="00C7794A"/>
    <w:rsid w:val="00C91195"/>
    <w:rsid w:val="00C912BE"/>
    <w:rsid w:val="00CA071F"/>
    <w:rsid w:val="00CA6D2E"/>
    <w:rsid w:val="00CB6A6E"/>
    <w:rsid w:val="00CC4D97"/>
    <w:rsid w:val="00CC5696"/>
    <w:rsid w:val="00CC59F8"/>
    <w:rsid w:val="00CD2D97"/>
    <w:rsid w:val="00CF788C"/>
    <w:rsid w:val="00D05B21"/>
    <w:rsid w:val="00D05DD8"/>
    <w:rsid w:val="00D14776"/>
    <w:rsid w:val="00D17C2D"/>
    <w:rsid w:val="00D472D2"/>
    <w:rsid w:val="00D51BEB"/>
    <w:rsid w:val="00D52647"/>
    <w:rsid w:val="00D54D2A"/>
    <w:rsid w:val="00D640D7"/>
    <w:rsid w:val="00D66CC9"/>
    <w:rsid w:val="00D81967"/>
    <w:rsid w:val="00D86E97"/>
    <w:rsid w:val="00D902FB"/>
    <w:rsid w:val="00DC46DE"/>
    <w:rsid w:val="00DC5691"/>
    <w:rsid w:val="00DD006A"/>
    <w:rsid w:val="00DD24C6"/>
    <w:rsid w:val="00DE51E6"/>
    <w:rsid w:val="00E153AD"/>
    <w:rsid w:val="00E238BD"/>
    <w:rsid w:val="00E40260"/>
    <w:rsid w:val="00E40C32"/>
    <w:rsid w:val="00E41E8E"/>
    <w:rsid w:val="00E44E8D"/>
    <w:rsid w:val="00E666C4"/>
    <w:rsid w:val="00E7043B"/>
    <w:rsid w:val="00E717E2"/>
    <w:rsid w:val="00E77ACB"/>
    <w:rsid w:val="00E81FCA"/>
    <w:rsid w:val="00E838EE"/>
    <w:rsid w:val="00E85CDE"/>
    <w:rsid w:val="00ED7C55"/>
    <w:rsid w:val="00ED7CAB"/>
    <w:rsid w:val="00EE1A1E"/>
    <w:rsid w:val="00EE6A35"/>
    <w:rsid w:val="00F04353"/>
    <w:rsid w:val="00F0730A"/>
    <w:rsid w:val="00F128E8"/>
    <w:rsid w:val="00F14D3D"/>
    <w:rsid w:val="00F235E2"/>
    <w:rsid w:val="00F33A0D"/>
    <w:rsid w:val="00F40A70"/>
    <w:rsid w:val="00F41E9F"/>
    <w:rsid w:val="00F42C25"/>
    <w:rsid w:val="00F460DD"/>
    <w:rsid w:val="00F51EE2"/>
    <w:rsid w:val="00F558AB"/>
    <w:rsid w:val="00F72B01"/>
    <w:rsid w:val="00F738D3"/>
    <w:rsid w:val="00F75137"/>
    <w:rsid w:val="00F77854"/>
    <w:rsid w:val="00F84730"/>
    <w:rsid w:val="00F94028"/>
    <w:rsid w:val="00FA18F9"/>
    <w:rsid w:val="00FC60F6"/>
    <w:rsid w:val="00FD5550"/>
    <w:rsid w:val="00FD57CE"/>
    <w:rsid w:val="00FD592B"/>
    <w:rsid w:val="00FE2209"/>
    <w:rsid w:val="00FF2CC0"/>
    <w:rsid w:val="00FF7231"/>
    <w:rsid w:val="0E5B61C4"/>
    <w:rsid w:val="14498F8B"/>
    <w:rsid w:val="183C3133"/>
    <w:rsid w:val="25F050F4"/>
    <w:rsid w:val="3F2378BD"/>
    <w:rsid w:val="4CF35CCA"/>
    <w:rsid w:val="5A343582"/>
    <w:rsid w:val="5E859E72"/>
    <w:rsid w:val="60E956A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112122D"/>
  <w15:docId w15:val="{CC647110-2A80-430D-BE4D-36129AF06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CA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CB6A6E"/>
    <w:pPr>
      <w:keepNext/>
      <w:keepLines/>
      <w:numPr>
        <w:numId w:val="9"/>
      </w:numPr>
      <w:tabs>
        <w:tab w:val="left" w:pos="1134"/>
      </w:tabs>
      <w:spacing w:after="240"/>
      <w:jc w:val="both"/>
      <w:outlineLvl w:val="0"/>
    </w:pPr>
    <w:rPr>
      <w:rFonts w:ascii="Arial" w:eastAsia="Times New Roman" w:hAnsi="Arial"/>
      <w:b/>
      <w:color w:val="A100FF" w:themeColor="accent1"/>
      <w:sz w:val="36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242D2E"/>
    <w:pPr>
      <w:keepNext/>
      <w:numPr>
        <w:ilvl w:val="1"/>
        <w:numId w:val="1"/>
      </w:numPr>
      <w:suppressLineNumbers/>
      <w:shd w:val="clear" w:color="auto" w:fill="FFFFFF"/>
      <w:spacing w:before="240" w:after="240" w:line="360" w:lineRule="auto"/>
      <w:outlineLvl w:val="1"/>
    </w:pPr>
    <w:rPr>
      <w:rFonts w:ascii="Arial" w:eastAsia="Times New Roman" w:hAnsi="Arial"/>
      <w:b/>
      <w:i/>
      <w:sz w:val="28"/>
      <w:szCs w:val="20"/>
    </w:rPr>
  </w:style>
  <w:style w:type="paragraph" w:styleId="Heading3">
    <w:name w:val="heading 3"/>
    <w:basedOn w:val="Heading2"/>
    <w:next w:val="Normal"/>
    <w:link w:val="Heading3Char"/>
    <w:autoRedefine/>
    <w:qFormat/>
    <w:rsid w:val="00F14D3D"/>
    <w:pPr>
      <w:keepLines/>
      <w:numPr>
        <w:ilvl w:val="2"/>
        <w:numId w:val="9"/>
      </w:numPr>
      <w:suppressLineNumbers w:val="0"/>
      <w:shd w:val="clear" w:color="auto" w:fill="F7FAFF"/>
      <w:tabs>
        <w:tab w:val="left" w:pos="1134"/>
      </w:tabs>
      <w:spacing w:before="0" w:after="120" w:line="270" w:lineRule="atLeast"/>
      <w:ind w:left="1872"/>
      <w:outlineLvl w:val="2"/>
    </w:pPr>
    <w:rPr>
      <w:rFonts w:ascii="Graphik" w:hAnsi="Graphik" w:cs="Arial"/>
      <w:bCs/>
      <w:color w:val="66BBFF" w:themeColor="accent6" w:themeTint="99"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F8473B"/>
    <w:pPr>
      <w:keepNext/>
      <w:numPr>
        <w:ilvl w:val="3"/>
        <w:numId w:val="1"/>
      </w:numPr>
      <w:spacing w:before="240" w:after="240" w:line="360" w:lineRule="auto"/>
      <w:ind w:left="862" w:hanging="862"/>
      <w:outlineLvl w:val="3"/>
    </w:pPr>
    <w:rPr>
      <w:rFonts w:ascii="Arial" w:eastAsia="Times New Roman" w:hAnsi="Arial"/>
      <w:sz w:val="22"/>
      <w:szCs w:val="20"/>
      <w:lang w:val="en-GB"/>
    </w:rPr>
  </w:style>
  <w:style w:type="paragraph" w:styleId="Heading5">
    <w:name w:val="heading 5"/>
    <w:basedOn w:val="Normal"/>
    <w:next w:val="NormalIndent"/>
    <w:link w:val="Heading5Char"/>
    <w:qFormat/>
    <w:rsid w:val="00F8473B"/>
    <w:pPr>
      <w:numPr>
        <w:ilvl w:val="4"/>
        <w:numId w:val="1"/>
      </w:numPr>
      <w:suppressLineNumbers/>
      <w:spacing w:after="120" w:line="360" w:lineRule="auto"/>
      <w:outlineLvl w:val="4"/>
    </w:pPr>
    <w:rPr>
      <w:rFonts w:ascii="Arial" w:eastAsia="Times New Roman" w:hAnsi="Arial"/>
      <w:b/>
      <w:sz w:val="20"/>
      <w:szCs w:val="20"/>
    </w:rPr>
  </w:style>
  <w:style w:type="paragraph" w:styleId="Heading6">
    <w:name w:val="heading 6"/>
    <w:basedOn w:val="Normal"/>
    <w:next w:val="NormalIndent"/>
    <w:link w:val="Heading6Char"/>
    <w:qFormat/>
    <w:rsid w:val="00F8473B"/>
    <w:pPr>
      <w:numPr>
        <w:ilvl w:val="5"/>
        <w:numId w:val="1"/>
      </w:numPr>
      <w:suppressLineNumbers/>
      <w:spacing w:after="120" w:line="360" w:lineRule="auto"/>
      <w:outlineLvl w:val="5"/>
    </w:pPr>
    <w:rPr>
      <w:rFonts w:ascii="Arial" w:eastAsia="Times New Roman" w:hAnsi="Arial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F8473B"/>
    <w:pPr>
      <w:numPr>
        <w:ilvl w:val="6"/>
        <w:numId w:val="1"/>
      </w:numPr>
      <w:suppressLineNumbers/>
      <w:spacing w:after="120" w:line="360" w:lineRule="auto"/>
      <w:outlineLvl w:val="6"/>
    </w:pPr>
    <w:rPr>
      <w:rFonts w:ascii="Arial" w:eastAsia="Times New Roman" w:hAnsi="Arial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F8473B"/>
    <w:pPr>
      <w:numPr>
        <w:ilvl w:val="7"/>
        <w:numId w:val="1"/>
      </w:numPr>
      <w:suppressLineNumbers/>
      <w:spacing w:after="120" w:line="360" w:lineRule="auto"/>
      <w:outlineLvl w:val="7"/>
    </w:pPr>
    <w:rPr>
      <w:rFonts w:ascii="Arial" w:eastAsia="Times New Roman" w:hAnsi="Arial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F8473B"/>
    <w:pPr>
      <w:numPr>
        <w:ilvl w:val="8"/>
        <w:numId w:val="1"/>
      </w:numPr>
      <w:spacing w:before="240" w:after="60" w:line="360" w:lineRule="auto"/>
      <w:outlineLvl w:val="8"/>
    </w:pPr>
    <w:rPr>
      <w:rFonts w:ascii="Arial" w:eastAsia="Times New Roman" w:hAnsi="Arial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centure">
    <w:name w:val="Accenture"/>
    <w:basedOn w:val="Normal"/>
    <w:qFormat/>
    <w:rsid w:val="00EF66BD"/>
    <w:pPr>
      <w:ind w:right="1189"/>
    </w:pPr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0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04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B6A6E"/>
    <w:rPr>
      <w:rFonts w:ascii="Arial" w:eastAsia="Times New Roman" w:hAnsi="Arial"/>
      <w:b/>
      <w:color w:val="A100FF" w:themeColor="accent1"/>
      <w:sz w:val="36"/>
      <w:lang w:val="en-GB"/>
    </w:rPr>
  </w:style>
  <w:style w:type="character" w:customStyle="1" w:styleId="Heading2Char">
    <w:name w:val="Heading 2 Char"/>
    <w:basedOn w:val="DefaultParagraphFont"/>
    <w:link w:val="Heading2"/>
    <w:rsid w:val="00242D2E"/>
    <w:rPr>
      <w:rFonts w:ascii="Arial" w:eastAsia="Times New Roman" w:hAnsi="Arial"/>
      <w:b/>
      <w:i/>
      <w:sz w:val="28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rsid w:val="00F14D3D"/>
    <w:rPr>
      <w:rFonts w:ascii="Graphik" w:eastAsia="Times New Roman" w:hAnsi="Graphik" w:cs="Arial"/>
      <w:b/>
      <w:bCs/>
      <w:i/>
      <w:color w:val="66BBFF" w:themeColor="accent6" w:themeTint="99"/>
      <w:sz w:val="22"/>
      <w:szCs w:val="22"/>
      <w:shd w:val="clear" w:color="auto" w:fill="F7FAFF"/>
    </w:rPr>
  </w:style>
  <w:style w:type="character" w:customStyle="1" w:styleId="Heading4Char">
    <w:name w:val="Heading 4 Char"/>
    <w:basedOn w:val="DefaultParagraphFont"/>
    <w:link w:val="Heading4"/>
    <w:rsid w:val="00F8473B"/>
    <w:rPr>
      <w:rFonts w:ascii="Arial" w:eastAsia="Times New Roman" w:hAnsi="Arial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F8473B"/>
    <w:rPr>
      <w:rFonts w:ascii="Arial" w:eastAsia="Times New Roman" w:hAnsi="Arial"/>
      <w:b/>
    </w:rPr>
  </w:style>
  <w:style w:type="character" w:customStyle="1" w:styleId="Heading6Char">
    <w:name w:val="Heading 6 Char"/>
    <w:basedOn w:val="DefaultParagraphFont"/>
    <w:link w:val="Heading6"/>
    <w:rsid w:val="00F8473B"/>
    <w:rPr>
      <w:rFonts w:ascii="Arial" w:eastAsia="Times New Roman" w:hAnsi="Arial"/>
      <w:sz w:val="18"/>
      <w:u w:val="single"/>
    </w:rPr>
  </w:style>
  <w:style w:type="character" w:customStyle="1" w:styleId="Heading7Char">
    <w:name w:val="Heading 7 Char"/>
    <w:basedOn w:val="DefaultParagraphFont"/>
    <w:link w:val="Heading7"/>
    <w:rsid w:val="00F8473B"/>
    <w:rPr>
      <w:rFonts w:ascii="Arial" w:eastAsia="Times New Roman" w:hAnsi="Arial"/>
      <w:i/>
      <w:sz w:val="18"/>
    </w:rPr>
  </w:style>
  <w:style w:type="character" w:customStyle="1" w:styleId="Heading8Char">
    <w:name w:val="Heading 8 Char"/>
    <w:basedOn w:val="DefaultParagraphFont"/>
    <w:link w:val="Heading8"/>
    <w:rsid w:val="00F8473B"/>
    <w:rPr>
      <w:rFonts w:ascii="Arial" w:eastAsia="Times New Roman" w:hAnsi="Arial"/>
      <w:i/>
      <w:sz w:val="18"/>
    </w:rPr>
  </w:style>
  <w:style w:type="character" w:customStyle="1" w:styleId="Heading9Char">
    <w:name w:val="Heading 9 Char"/>
    <w:basedOn w:val="DefaultParagraphFont"/>
    <w:link w:val="Heading9"/>
    <w:rsid w:val="00F8473B"/>
    <w:rPr>
      <w:rFonts w:ascii="Arial" w:eastAsia="Times New Roman" w:hAnsi="Arial"/>
      <w:b/>
      <w:i/>
      <w:sz w:val="18"/>
    </w:rPr>
  </w:style>
  <w:style w:type="paragraph" w:styleId="NormalIndent">
    <w:name w:val="Normal Indent"/>
    <w:basedOn w:val="Normal"/>
    <w:uiPriority w:val="99"/>
    <w:semiHidden/>
    <w:unhideWhenUsed/>
    <w:rsid w:val="00F8473B"/>
    <w:pPr>
      <w:ind w:left="72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790CB3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0CB3"/>
    <w:rPr>
      <w:rFonts w:ascii="Lucida Grande" w:hAnsi="Lucida Grande"/>
      <w:sz w:val="24"/>
      <w:szCs w:val="24"/>
    </w:rPr>
  </w:style>
  <w:style w:type="table" w:styleId="TableGrid">
    <w:name w:val="Table Grid"/>
    <w:basedOn w:val="TableNormal"/>
    <w:uiPriority w:val="59"/>
    <w:rsid w:val="005024D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rsid w:val="006A0D74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uiPriority w:val="39"/>
    <w:rsid w:val="006A0D74"/>
    <w:pPr>
      <w:spacing w:after="120"/>
    </w:pPr>
    <w:rPr>
      <w:rFonts w:ascii="Arial" w:eastAsia="Times New Roman" w:hAnsi="Arial"/>
      <w:b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6A0D74"/>
    <w:pPr>
      <w:spacing w:after="120"/>
    </w:pPr>
    <w:rPr>
      <w:rFonts w:ascii="Arial" w:eastAsia="Times New Roman" w:hAnsi="Arial"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6A0D74"/>
    <w:pPr>
      <w:spacing w:after="120"/>
      <w:ind w:left="482"/>
    </w:pPr>
    <w:rPr>
      <w:rFonts w:ascii="Arial" w:eastAsia="Times New Roman" w:hAnsi="Arial"/>
      <w:sz w:val="22"/>
      <w:szCs w:val="22"/>
    </w:rPr>
  </w:style>
  <w:style w:type="paragraph" w:styleId="ListBullet">
    <w:name w:val="List Bullet"/>
    <w:basedOn w:val="Normal"/>
    <w:uiPriority w:val="3"/>
    <w:qFormat/>
    <w:rsid w:val="006A0D74"/>
    <w:pPr>
      <w:numPr>
        <w:numId w:val="2"/>
      </w:numPr>
      <w:spacing w:after="60"/>
    </w:pPr>
    <w:rPr>
      <w:rFonts w:ascii="Arial" w:eastAsia="Times New Roman" w:hAnsi="Arial"/>
      <w:sz w:val="22"/>
      <w:szCs w:val="22"/>
    </w:rPr>
  </w:style>
  <w:style w:type="paragraph" w:styleId="ListBullet2">
    <w:name w:val="List Bullet 2"/>
    <w:basedOn w:val="Normal"/>
    <w:uiPriority w:val="99"/>
    <w:semiHidden/>
    <w:unhideWhenUsed/>
    <w:rsid w:val="00827B9E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27B9E"/>
    <w:pPr>
      <w:numPr>
        <w:numId w:val="4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6E6F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F0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E6F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F0C"/>
    <w:rPr>
      <w:sz w:val="24"/>
      <w:szCs w:val="24"/>
    </w:rPr>
  </w:style>
  <w:style w:type="paragraph" w:customStyle="1" w:styleId="paragraph">
    <w:name w:val="paragraph"/>
    <w:basedOn w:val="Normal"/>
    <w:rsid w:val="00560A77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normaltextrun">
    <w:name w:val="normaltextrun"/>
    <w:basedOn w:val="DefaultParagraphFont"/>
    <w:rsid w:val="00560A77"/>
  </w:style>
  <w:style w:type="character" w:customStyle="1" w:styleId="eop">
    <w:name w:val="eop"/>
    <w:basedOn w:val="DefaultParagraphFont"/>
    <w:rsid w:val="00560A77"/>
  </w:style>
  <w:style w:type="character" w:customStyle="1" w:styleId="scxw192954524">
    <w:name w:val="scxw192954524"/>
    <w:basedOn w:val="DefaultParagraphFont"/>
    <w:rsid w:val="00560A77"/>
  </w:style>
  <w:style w:type="paragraph" w:styleId="ListParagraph">
    <w:name w:val="List Paragraph"/>
    <w:basedOn w:val="Normal"/>
    <w:uiPriority w:val="34"/>
    <w:qFormat/>
    <w:rsid w:val="00FE220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3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3D67"/>
    <w:rPr>
      <w:rFonts w:ascii="Courier New" w:eastAsia="Times New Roman" w:hAnsi="Courier New" w:cs="Courier New"/>
    </w:rPr>
  </w:style>
  <w:style w:type="character" w:customStyle="1" w:styleId="cm-line">
    <w:name w:val="cm-line"/>
    <w:basedOn w:val="DefaultParagraphFont"/>
    <w:rsid w:val="00AD3D67"/>
  </w:style>
  <w:style w:type="character" w:customStyle="1" w:styleId="cm-string">
    <w:name w:val="cm-string"/>
    <w:basedOn w:val="DefaultParagraphFont"/>
    <w:rsid w:val="00AD3D67"/>
  </w:style>
  <w:style w:type="character" w:customStyle="1" w:styleId="cm-atom">
    <w:name w:val="cm-atom"/>
    <w:basedOn w:val="DefaultParagraphFont"/>
    <w:rsid w:val="00AD3D67"/>
  </w:style>
  <w:style w:type="character" w:styleId="UnresolvedMention">
    <w:name w:val="Unresolved Mention"/>
    <w:basedOn w:val="DefaultParagraphFont"/>
    <w:uiPriority w:val="99"/>
    <w:semiHidden/>
    <w:unhideWhenUsed/>
    <w:rsid w:val="00565B8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11257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1257C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34C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4C67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676DD"/>
    <w:pPr>
      <w:tabs>
        <w:tab w:val="clear" w:pos="1134"/>
      </w:tabs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7800BF" w:themeColor="accent1" w:themeShade="BF"/>
      <w:sz w:val="32"/>
      <w:szCs w:val="32"/>
      <w:lang w:val="en-US"/>
    </w:rPr>
  </w:style>
  <w:style w:type="paragraph" w:styleId="Title">
    <w:name w:val="Title"/>
    <w:basedOn w:val="Normal"/>
    <w:link w:val="TitleChar"/>
    <w:qFormat/>
    <w:rsid w:val="00022AF5"/>
    <w:pPr>
      <w:jc w:val="center"/>
    </w:pPr>
    <w:rPr>
      <w:rFonts w:ascii="Arial" w:eastAsia="Times New Roman" w:hAnsi="Arial"/>
      <w:b/>
      <w:sz w:val="56"/>
      <w:szCs w:val="20"/>
    </w:rPr>
  </w:style>
  <w:style w:type="character" w:customStyle="1" w:styleId="TitleChar">
    <w:name w:val="Title Char"/>
    <w:basedOn w:val="DefaultParagraphFont"/>
    <w:link w:val="Title"/>
    <w:rsid w:val="00022AF5"/>
    <w:rPr>
      <w:rFonts w:ascii="Arial" w:eastAsia="Times New Roman" w:hAnsi="Arial"/>
      <w:b/>
      <w:sz w:val="56"/>
    </w:rPr>
  </w:style>
  <w:style w:type="paragraph" w:styleId="BlockText">
    <w:name w:val="Block Text"/>
    <w:basedOn w:val="Normal"/>
    <w:rsid w:val="001A6C3B"/>
    <w:pPr>
      <w:tabs>
        <w:tab w:val="left" w:pos="2970"/>
      </w:tabs>
      <w:ind w:left="360" w:right="720"/>
    </w:pPr>
    <w:rPr>
      <w:rFonts w:ascii="Arial" w:eastAsia="Times New Roman" w:hAnsi="Arial"/>
      <w:sz w:val="20"/>
      <w:szCs w:val="20"/>
    </w:rPr>
  </w:style>
  <w:style w:type="numbering" w:customStyle="1" w:styleId="CurrentList1">
    <w:name w:val="Current List1"/>
    <w:uiPriority w:val="99"/>
    <w:rsid w:val="00266204"/>
    <w:pPr>
      <w:numPr>
        <w:numId w:val="8"/>
      </w:numPr>
    </w:pPr>
  </w:style>
  <w:style w:type="paragraph" w:customStyle="1" w:styleId="Requirement">
    <w:name w:val="Requirement"/>
    <w:basedOn w:val="Normal"/>
    <w:uiPriority w:val="99"/>
    <w:rsid w:val="00CB6A6E"/>
    <w:rPr>
      <w:rFonts w:ascii="Segoe UI" w:eastAsia="MS Mincho" w:hAnsi="Segoe UI"/>
      <w:sz w:val="20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7256B7"/>
    <w:rPr>
      <w:rFonts w:ascii="Times New Roman" w:eastAsia="Times New Roman" w:hAnsi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F6D79"/>
    <w:rPr>
      <w:color w:val="460073" w:themeColor="followedHyperlink"/>
      <w:u w:val="single"/>
    </w:rPr>
  </w:style>
  <w:style w:type="table" w:customStyle="1" w:styleId="TableGrid2">
    <w:name w:val="Table Grid2"/>
    <w:basedOn w:val="TableNormal"/>
    <w:next w:val="TableGrid"/>
    <w:uiPriority w:val="59"/>
    <w:rsid w:val="00582FF8"/>
    <w:rPr>
      <w:rFonts w:ascii="Times New Roman" w:eastAsia="Times New Roman" w:hAnsi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5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5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4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8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0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8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5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9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4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5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5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2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sonarqube.org/latest/user-guide/user-toke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eja.d.alibangbang\Downloads\SonarQube%20Assets\poc-sonar-resolver-asw\SonarQube%20Resolver%20Tool%20Guide.dotx" TargetMode="External"/></Relationships>
</file>

<file path=word/theme/theme1.xml><?xml version="1.0" encoding="utf-8"?>
<a:theme xmlns:a="http://schemas.openxmlformats.org/drawingml/2006/main" name="Office Theme">
  <a:themeElements>
    <a:clrScheme name="Acc Corporate Palette">
      <a:dk1>
        <a:srgbClr val="000000"/>
      </a:dk1>
      <a:lt1>
        <a:srgbClr val="FFFFFF"/>
      </a:lt1>
      <a:dk2>
        <a:srgbClr val="BEBEBE"/>
      </a:dk2>
      <a:lt2>
        <a:srgbClr val="969696"/>
      </a:lt2>
      <a:accent1>
        <a:srgbClr val="A100FF"/>
      </a:accent1>
      <a:accent2>
        <a:srgbClr val="7500C0"/>
      </a:accent2>
      <a:accent3>
        <a:srgbClr val="460073"/>
      </a:accent3>
      <a:accent4>
        <a:srgbClr val="00B9FF"/>
      </a:accent4>
      <a:accent5>
        <a:srgbClr val="969696"/>
      </a:accent5>
      <a:accent6>
        <a:srgbClr val="008EFF"/>
      </a:accent6>
      <a:hlink>
        <a:srgbClr val="004CFF"/>
      </a:hlink>
      <a:folHlink>
        <a:srgbClr val="460073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6133544DB5424CA97AD4040BD61AEB" ma:contentTypeVersion="15" ma:contentTypeDescription="Create a new document." ma:contentTypeScope="" ma:versionID="9cf33f5e7a0921133e71492a038eb9a3">
  <xsd:schema xmlns:xsd="http://www.w3.org/2001/XMLSchema" xmlns:xs="http://www.w3.org/2001/XMLSchema" xmlns:p="http://schemas.microsoft.com/office/2006/metadata/properties" xmlns:ns2="bdef8ab2-21d4-4554-88d8-f214868a37a9" xmlns:ns3="5aab24a7-ec3a-4593-834a-03589bef7a9e" targetNamespace="http://schemas.microsoft.com/office/2006/metadata/properties" ma:root="true" ma:fieldsID="a9ebf514596580e96d9d567bb8044de9" ns2:_="" ns3:_="">
    <xsd:import namespace="bdef8ab2-21d4-4554-88d8-f214868a37a9"/>
    <xsd:import namespace="5aab24a7-ec3a-4593-834a-03589bef7a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f8ab2-21d4-4554-88d8-f214868a3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b24a7-ec3a-4593-834a-03589bef7a9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920d47e-9f1d-4149-9035-d31eed2fdb2a}" ma:internalName="TaxCatchAll" ma:showField="CatchAllData" ma:web="5aab24a7-ec3a-4593-834a-03589bef7a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ab24a7-ec3a-4593-834a-03589bef7a9e" xsi:nil="true"/>
    <lcf76f155ced4ddcb4097134ff3c332f xmlns="bdef8ab2-21d4-4554-88d8-f214868a37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6C52D6-1E94-4419-9AFA-4196AB10C4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49F9C5-5866-4942-9B29-55D8E8AA73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ef8ab2-21d4-4554-88d8-f214868a37a9"/>
    <ds:schemaRef ds:uri="5aab24a7-ec3a-4593-834a-03589bef7a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E3F84E-4CA2-42E1-AD0A-D35798311D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286A7D-6E64-4C76-AE06-D0823AAC3535}">
  <ds:schemaRefs>
    <ds:schemaRef ds:uri="http://schemas.microsoft.com/office/2006/metadata/properties"/>
    <ds:schemaRef ds:uri="http://schemas.microsoft.com/office/infopath/2007/PartnerControls"/>
    <ds:schemaRef ds:uri="5aab24a7-ec3a-4593-834a-03589bef7a9e"/>
    <ds:schemaRef ds:uri="bdef8ab2-21d4-4554-88d8-f214868a37a9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SonarQube Resolver Tool Guide</Template>
  <TotalTime>128</TotalTime>
  <Pages>9</Pages>
  <Words>1160</Words>
  <Characters>6618</Characters>
  <Application>Microsoft Office Word</Application>
  <DocSecurity>0</DocSecurity>
  <Lines>55</Lines>
  <Paragraphs>15</Paragraphs>
  <ScaleCrop>false</ScaleCrop>
  <Company>Schawk</Company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Alibangbang, Eleja D.</dc:creator>
  <cp:keywords/>
  <dc:description/>
  <cp:lastModifiedBy>Barrion, DJ</cp:lastModifiedBy>
  <cp:revision>23</cp:revision>
  <cp:lastPrinted>2021-12-28T01:04:00Z</cp:lastPrinted>
  <dcterms:created xsi:type="dcterms:W3CDTF">2023-05-10T23:06:00Z</dcterms:created>
  <dcterms:modified xsi:type="dcterms:W3CDTF">2025-01-10T06:47:00Z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0x010100DE6133544DB5424CA97AD4040BD61AEB</vt:lpwstr>
  </property>
  <property fmtid="{D5CDD505-2E9C-101B-9397-08002B2CF9AE}" pid="3" name="MediaServiceImageTags">
    <vt:lpwstr/>
  </property>
</Properties>
</file>